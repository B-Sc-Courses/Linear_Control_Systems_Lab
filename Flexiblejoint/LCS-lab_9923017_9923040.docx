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32D83" w14:textId="2DBFB3BF" w:rsidR="00E81978" w:rsidRPr="00B816AA" w:rsidRDefault="00000000" w:rsidP="00D53088">
      <w:pPr>
        <w:pStyle w:val="Title"/>
        <w:bidi/>
        <w:rPr>
          <w:rFonts w:cs="B Nazanin+ Regular"/>
          <w:b/>
          <w:bCs/>
          <w:sz w:val="28"/>
          <w:szCs w:val="28"/>
        </w:rPr>
      </w:pPr>
      <w:sdt>
        <w:sdtPr>
          <w:rPr>
            <w:rFonts w:cs="B Nazanin+ Regular"/>
            <w:b/>
            <w:bCs/>
            <w:sz w:val="28"/>
            <w:szCs w:val="28"/>
            <w:rtl/>
          </w:rPr>
          <w:alias w:val="Title:"/>
          <w:tag w:val="Title:"/>
          <w:id w:val="726351117"/>
          <w:placeholder>
            <w:docPart w:val="784971AD83DC40FA8F7AABEAD798BE5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D53088" w:rsidRPr="00B816AA">
            <w:rPr>
              <w:rFonts w:cs="B Nazanin+ Regular" w:hint="cs"/>
              <w:b/>
              <w:bCs/>
              <w:sz w:val="28"/>
              <w:szCs w:val="28"/>
              <w:rtl/>
            </w:rPr>
            <w:t>گزارش آزمایشگاه کنترل خطی (</w:t>
          </w:r>
          <w:r w:rsidR="008757B0">
            <w:rPr>
              <w:rFonts w:cs="B Nazanin+ Regular" w:hint="cs"/>
              <w:b/>
              <w:bCs/>
              <w:sz w:val="28"/>
              <w:szCs w:val="28"/>
              <w:rtl/>
            </w:rPr>
            <w:t>ربات با مفصل منعطف</w:t>
          </w:r>
          <w:r w:rsidR="00D53088" w:rsidRPr="00B816AA">
            <w:rPr>
              <w:rFonts w:cs="B Nazanin+ Regular" w:hint="cs"/>
              <w:b/>
              <w:bCs/>
              <w:sz w:val="28"/>
              <w:szCs w:val="28"/>
              <w:rtl/>
            </w:rPr>
            <w:t>)</w:t>
          </w:r>
        </w:sdtContent>
      </w:sdt>
    </w:p>
    <w:p w14:paraId="7E85D89F" w14:textId="77777777" w:rsidR="00B823AA" w:rsidRPr="00B816AA" w:rsidRDefault="00D53088" w:rsidP="00D53088">
      <w:pPr>
        <w:pStyle w:val="Title2"/>
        <w:bidi/>
        <w:rPr>
          <w:rFonts w:cs="B Nazanin+ Regular"/>
          <w:sz w:val="28"/>
          <w:szCs w:val="28"/>
        </w:rPr>
      </w:pPr>
      <w:r w:rsidRPr="00B816AA">
        <w:rPr>
          <w:rFonts w:cs="B Nazanin+ Regular" w:hint="cs"/>
          <w:sz w:val="28"/>
          <w:szCs w:val="28"/>
          <w:rtl/>
        </w:rPr>
        <w:t>نیما حاجی حیدری (۹۹۲۳۰۱۷)، مهدی شاهینی (۹۹۲۳۰۴۰)</w:t>
      </w:r>
    </w:p>
    <w:p w14:paraId="6FD44A63" w14:textId="77777777" w:rsidR="00E81978" w:rsidRPr="00B816AA" w:rsidRDefault="00D53088" w:rsidP="00D53088">
      <w:pPr>
        <w:pStyle w:val="Title2"/>
        <w:bidi/>
        <w:rPr>
          <w:rFonts w:cs="B Nazanin+ Regular"/>
          <w:sz w:val="28"/>
          <w:szCs w:val="28"/>
        </w:rPr>
      </w:pPr>
      <w:r w:rsidRPr="00B816AA">
        <w:rPr>
          <w:rFonts w:cs="B Nazanin+ Regular" w:hint="cs"/>
          <w:sz w:val="28"/>
          <w:szCs w:val="28"/>
          <w:rtl/>
        </w:rPr>
        <w:t>دانشگاه صنعتی امیرکبیر، دانشکده مهندسی برق</w:t>
      </w:r>
    </w:p>
    <w:p w14:paraId="3E36B745" w14:textId="77777777" w:rsidR="00E81978" w:rsidRPr="00B816AA" w:rsidRDefault="00E81978" w:rsidP="00D53088">
      <w:pPr>
        <w:pStyle w:val="Title"/>
        <w:bidi/>
        <w:rPr>
          <w:rFonts w:cs="B Nazanin+ Regular"/>
          <w:sz w:val="28"/>
          <w:szCs w:val="28"/>
        </w:rPr>
      </w:pPr>
    </w:p>
    <w:p w14:paraId="54219CEB" w14:textId="77777777" w:rsidR="00E81978" w:rsidRPr="00B816AA" w:rsidRDefault="00D53088" w:rsidP="00D53088">
      <w:pPr>
        <w:pStyle w:val="Title2"/>
        <w:bidi/>
        <w:rPr>
          <w:rFonts w:cs="B Nazanin+ Regular"/>
          <w:sz w:val="28"/>
          <w:szCs w:val="28"/>
        </w:rPr>
      </w:pPr>
      <w:r w:rsidRPr="00B816AA">
        <w:rPr>
          <w:rFonts w:cs="B Nazanin+ Regular" w:hint="cs"/>
          <w:sz w:val="28"/>
          <w:szCs w:val="28"/>
          <w:rtl/>
        </w:rPr>
        <w:t xml:space="preserve">۲ </w:t>
      </w:r>
      <w:r w:rsidRPr="00B816AA">
        <w:rPr>
          <w:rFonts w:ascii="Arial" w:hAnsi="Arial" w:cs="Arial" w:hint="cs"/>
          <w:sz w:val="28"/>
          <w:szCs w:val="28"/>
          <w:rtl/>
        </w:rPr>
        <w:t>–</w:t>
      </w:r>
      <w:r w:rsidRPr="00B816AA">
        <w:rPr>
          <w:rFonts w:cs="B Nazanin+ Regular" w:hint="cs"/>
          <w:sz w:val="28"/>
          <w:szCs w:val="28"/>
          <w:rtl/>
        </w:rPr>
        <w:t xml:space="preserve"> ۱۴۰۲ - ۱۴۰۱</w:t>
      </w:r>
    </w:p>
    <w:p w14:paraId="288DCED2" w14:textId="77777777" w:rsidR="00E81978" w:rsidRDefault="00E81978" w:rsidP="00D53088">
      <w:pPr>
        <w:rPr>
          <w:rtl/>
        </w:rPr>
      </w:pPr>
    </w:p>
    <w:p w14:paraId="634413E5" w14:textId="77777777" w:rsidR="00D53088" w:rsidRDefault="00D53088" w:rsidP="00D53088">
      <w:pPr>
        <w:rPr>
          <w:rtl/>
        </w:rPr>
      </w:pPr>
    </w:p>
    <w:p w14:paraId="45BC2E94" w14:textId="77777777" w:rsidR="00D53088" w:rsidRDefault="00D53088" w:rsidP="00D53088">
      <w:pPr>
        <w:rPr>
          <w:rtl/>
        </w:rPr>
      </w:pPr>
    </w:p>
    <w:p w14:paraId="5F53BD4E" w14:textId="77777777" w:rsidR="00D53088" w:rsidRDefault="00D53088" w:rsidP="00D53088">
      <w:pPr>
        <w:rPr>
          <w:rtl/>
        </w:rPr>
      </w:pPr>
    </w:p>
    <w:p w14:paraId="2A923580" w14:textId="77777777" w:rsidR="00D53088" w:rsidRDefault="00D53088" w:rsidP="00D53088">
      <w:pPr>
        <w:rPr>
          <w:rtl/>
        </w:rPr>
      </w:pPr>
    </w:p>
    <w:p w14:paraId="461B3303" w14:textId="77777777" w:rsidR="00D53088" w:rsidRDefault="00D53088" w:rsidP="00D53088">
      <w:pPr>
        <w:rPr>
          <w:rtl/>
        </w:rPr>
      </w:pPr>
    </w:p>
    <w:p w14:paraId="1C80C6D2" w14:textId="77777777" w:rsidR="00547148" w:rsidRDefault="00547148" w:rsidP="00D53088"/>
    <w:p w14:paraId="135819C5" w14:textId="278889D0" w:rsidR="00547148" w:rsidRDefault="00547148" w:rsidP="00B816AA">
      <w:pPr>
        <w:ind w:firstLine="0"/>
      </w:pPr>
    </w:p>
    <w:sdt>
      <w:sdtPr>
        <w:rPr>
          <w:rFonts w:asciiTheme="minorHAnsi" w:eastAsiaTheme="minorEastAsia" w:hAnsiTheme="minorHAnsi" w:cstheme="minorBidi"/>
          <w:b w:val="0"/>
          <w:szCs w:val="24"/>
          <w:rtl/>
        </w:rPr>
        <w:id w:val="17478336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5E145E0" w14:textId="77777777" w:rsidR="00547148" w:rsidRPr="00497966" w:rsidRDefault="00497966" w:rsidP="007A30A1">
          <w:pPr>
            <w:pStyle w:val="TOCHeading"/>
            <w:bidi/>
            <w:jc w:val="lowKashida"/>
            <w:rPr>
              <w:rFonts w:cs="B Nazanin+ Regular"/>
            </w:rPr>
          </w:pPr>
          <w:r w:rsidRPr="00497966">
            <w:rPr>
              <w:rFonts w:cs="B Nazanin+ Regular" w:hint="cs"/>
              <w:rtl/>
            </w:rPr>
            <w:t>فهرست مطالب</w:t>
          </w:r>
        </w:p>
        <w:p w14:paraId="1D716A4C" w14:textId="3D42BF74" w:rsidR="007A30A1" w:rsidRDefault="00547148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36118" w:history="1">
            <w:r w:rsidR="007A30A1" w:rsidRPr="00242171">
              <w:rPr>
                <w:rStyle w:val="Hyperlink"/>
                <w:rFonts w:cs="B Titr"/>
                <w:noProof/>
                <w:rtl/>
                <w:lang w:bidi="fa-IR"/>
              </w:rPr>
              <w:t>مقدمه</w:t>
            </w:r>
            <w:r w:rsidR="007A30A1">
              <w:rPr>
                <w:noProof/>
                <w:webHidden/>
              </w:rPr>
              <w:tab/>
            </w:r>
            <w:r w:rsidR="007A30A1">
              <w:rPr>
                <w:noProof/>
                <w:webHidden/>
              </w:rPr>
              <w:fldChar w:fldCharType="begin"/>
            </w:r>
            <w:r w:rsidR="007A30A1">
              <w:rPr>
                <w:noProof/>
                <w:webHidden/>
              </w:rPr>
              <w:instrText xml:space="preserve"> PAGEREF _Toc136136118 \h </w:instrText>
            </w:r>
            <w:r w:rsidR="007A30A1">
              <w:rPr>
                <w:noProof/>
                <w:webHidden/>
              </w:rPr>
            </w:r>
            <w:r w:rsidR="007A30A1"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4</w:t>
            </w:r>
            <w:r w:rsidR="007A30A1">
              <w:rPr>
                <w:noProof/>
                <w:webHidden/>
              </w:rPr>
              <w:fldChar w:fldCharType="end"/>
            </w:r>
          </w:hyperlink>
        </w:p>
        <w:p w14:paraId="2307A24E" w14:textId="704416FB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19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توص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 w:hint="eastAsia"/>
                <w:noProof/>
                <w:rtl/>
                <w:lang w:bidi="fa-IR"/>
              </w:rPr>
              <w:t>ف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کل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س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 w:hint="eastAsia"/>
                <w:noProof/>
                <w:rtl/>
                <w:lang w:bidi="fa-IR"/>
              </w:rPr>
              <w:t>ستم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A42C1" w14:textId="4F5E264E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0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پاسخ سوالات بخش اول مبتن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بر کد و اعداد سر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FDDB4" w14:textId="42BE9BAD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1" w:history="1">
            <w:r w:rsidRPr="00242171">
              <w:rPr>
                <w:rStyle w:val="Hyperlink"/>
                <w:rFonts w:cs="B Titr"/>
                <w:noProof/>
                <w:rtl/>
              </w:rPr>
              <w:t>طراح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کنترل کننده</w:t>
            </w:r>
            <w:r w:rsidRPr="00242171">
              <w:rPr>
                <w:rStyle w:val="Hyperlink"/>
                <w:rFonts w:cs="B Titr"/>
                <w:noProof/>
              </w:rPr>
              <w:t xml:space="preserve"> </w:t>
            </w:r>
            <w:r w:rsidRPr="00242171">
              <w:rPr>
                <w:rStyle w:val="Hyperlink"/>
                <w:rFonts w:ascii="Cambria" w:hAnsi="Cambria" w:cs="B Titr"/>
                <w:noProof/>
              </w:rPr>
              <w:t>lead</w:t>
            </w:r>
            <w:r w:rsidRPr="00242171">
              <w:rPr>
                <w:rStyle w:val="Hyperlink"/>
                <w:rFonts w:cs="B Titr"/>
                <w:noProof/>
              </w:rPr>
              <w:t xml:space="preserve"> </w:t>
            </w:r>
            <w:r w:rsidRPr="00242171">
              <w:rPr>
                <w:rStyle w:val="Hyperlink"/>
                <w:rFonts w:cs="B Titr"/>
                <w:noProof/>
                <w:rtl/>
              </w:rPr>
              <w:t>برا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کنترل رفتار مفصل نرم مبتن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بر کد 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8F1F8" w14:textId="00897DAA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2" w:history="1">
            <w:r w:rsidRPr="00242171">
              <w:rPr>
                <w:rStyle w:val="Hyperlink"/>
                <w:rFonts w:cs="B Nazanin+ Regular"/>
                <w:noProof/>
                <w:rtl/>
              </w:rPr>
              <w:t>پ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Nazanin+ Regular" w:hint="eastAsia"/>
                <w:noProof/>
                <w:rtl/>
              </w:rPr>
              <w:t>ش</w:t>
            </w:r>
            <w:r w:rsidRPr="00242171">
              <w:rPr>
                <w:rStyle w:val="Hyperlink"/>
                <w:rFonts w:cs="B Nazanin+ Regular"/>
                <w:noProof/>
                <w:rtl/>
              </w:rPr>
              <w:t xml:space="preserve"> طراح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79E0C" w14:textId="507CE8E3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3" w:history="1">
            <w:r w:rsidRPr="00242171">
              <w:rPr>
                <w:rStyle w:val="Hyperlink"/>
                <w:rFonts w:cs="B Nazanin+ Regular"/>
                <w:noProof/>
                <w:rtl/>
              </w:rPr>
              <w:t>طراح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FBDD" w14:textId="71C66BFF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4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پاسخ سوالات بخش اول مبتن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بر کد و اعداد سر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 xml:space="preserve"> 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92E64" w14:textId="3B9DA169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5" w:history="1">
            <w:r w:rsidRPr="00242171">
              <w:rPr>
                <w:rStyle w:val="Hyperlink"/>
                <w:rFonts w:cs="B Titr"/>
                <w:noProof/>
                <w:rtl/>
              </w:rPr>
              <w:t>طراح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کنترل کننده</w:t>
            </w:r>
            <w:r w:rsidRPr="00242171">
              <w:rPr>
                <w:rStyle w:val="Hyperlink"/>
                <w:rFonts w:cs="B Titr"/>
                <w:noProof/>
              </w:rPr>
              <w:t xml:space="preserve"> </w:t>
            </w:r>
            <w:r w:rsidRPr="00242171">
              <w:rPr>
                <w:rStyle w:val="Hyperlink"/>
                <w:rFonts w:ascii="Cambria" w:hAnsi="Cambria" w:cs="B Titr"/>
                <w:noProof/>
              </w:rPr>
              <w:t>lead</w:t>
            </w:r>
            <w:r w:rsidRPr="00242171">
              <w:rPr>
                <w:rStyle w:val="Hyperlink"/>
                <w:rFonts w:cs="B Titr"/>
                <w:noProof/>
              </w:rPr>
              <w:t xml:space="preserve"> </w:t>
            </w:r>
            <w:r w:rsidRPr="00242171">
              <w:rPr>
                <w:rStyle w:val="Hyperlink"/>
                <w:rFonts w:cs="B Titr"/>
                <w:noProof/>
                <w:rtl/>
              </w:rPr>
              <w:t>برا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کنترل رفتار مفصل نرم مبتن</w:t>
            </w:r>
            <w:r w:rsidRPr="00242171">
              <w:rPr>
                <w:rStyle w:val="Hyperlink"/>
                <w:rFonts w:cs="B Tit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</w:rPr>
              <w:t xml:space="preserve"> بر کد 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>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59BC1" w14:textId="7F19CD50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6" w:history="1">
            <w:r w:rsidRPr="00242171">
              <w:rPr>
                <w:rStyle w:val="Hyperlink"/>
                <w:rFonts w:cs="B Nazanin+ Regular"/>
                <w:noProof/>
                <w:rtl/>
              </w:rPr>
              <w:t>پ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 w:rsidRPr="00242171">
              <w:rPr>
                <w:rStyle w:val="Hyperlink"/>
                <w:rFonts w:cs="B Nazanin+ Regular" w:hint="eastAsia"/>
                <w:noProof/>
                <w:rtl/>
              </w:rPr>
              <w:t>ش</w:t>
            </w:r>
            <w:r w:rsidRPr="00242171">
              <w:rPr>
                <w:rStyle w:val="Hyperlink"/>
                <w:rFonts w:cs="B Nazanin+ Regular"/>
                <w:noProof/>
                <w:rtl/>
              </w:rPr>
              <w:t xml:space="preserve"> طراح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50477" w14:textId="7196546B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7" w:history="1">
            <w:r w:rsidRPr="00242171">
              <w:rPr>
                <w:rStyle w:val="Hyperlink"/>
                <w:rFonts w:cs="B Nazanin+ Regular"/>
                <w:noProof/>
                <w:rtl/>
              </w:rPr>
              <w:t>طراح</w:t>
            </w:r>
            <w:r w:rsidRPr="00242171">
              <w:rPr>
                <w:rStyle w:val="Hyperlink"/>
                <w:rFonts w:cs="B Nazanin+ Regular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942C3" w14:textId="18EA1BA7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8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پاسخ سوالات: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324A8" w14:textId="1D6BB33E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29" w:history="1"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>طراح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کنترل کننده‌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</w:t>
            </w:r>
            <w:r w:rsidRPr="00242171">
              <w:rPr>
                <w:rStyle w:val="Hyperlink"/>
                <w:rFonts w:ascii="Cambria" w:hAnsi="Cambria" w:cs="B Titr"/>
                <w:noProof/>
                <w:lang w:bidi="fa-IR"/>
              </w:rPr>
              <w:t>Lag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177F" w14:textId="631AD8A4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0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طراح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C5481" w14:textId="4FDF2680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1" w:history="1">
            <w:r w:rsidRPr="00242171">
              <w:rPr>
                <w:rStyle w:val="Hyperlink"/>
                <w:rFonts w:cs="B Titr"/>
                <w:noProof/>
                <w:sz w:val="32"/>
                <w:szCs w:val="32"/>
                <w:rtl/>
                <w:lang w:bidi="fa-IR"/>
              </w:rPr>
              <w:drawing>
                <wp:inline distT="0" distB="0" distL="0" distR="0" wp14:anchorId="06027A1C" wp14:editId="28133DDE">
                  <wp:extent cx="4206240" cy="4391830"/>
                  <wp:effectExtent l="0" t="0" r="0" b="0"/>
                  <wp:docPr id="947268742" name="Picture 9472687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03887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4391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2ABF6" w14:textId="0507869A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2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سوالات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BC0B3" w14:textId="41CA1E6A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3" w:history="1"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>طراح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کنترل‌کننده ف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 w:hint="eastAsia"/>
                <w:noProof/>
                <w:rtl/>
                <w:lang w:bidi="fa-IR"/>
              </w:rPr>
              <w:t>دبک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در فضا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حالت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860A" w14:textId="7ACB5C2E" w:rsidR="007A30A1" w:rsidRDefault="007A30A1" w:rsidP="007A30A1">
          <w:pPr>
            <w:pStyle w:val="TOC2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4" w:history="1">
            <w:r w:rsidRPr="00242171">
              <w:rPr>
                <w:rStyle w:val="Hyperlink"/>
                <w:rFonts w:cs="B Nazanin+ Regular"/>
                <w:noProof/>
                <w:rtl/>
                <w:lang w:bidi="fa-IR"/>
              </w:rPr>
              <w:t>طراح</w:t>
            </w:r>
            <w:r w:rsidRPr="00242171">
              <w:rPr>
                <w:rStyle w:val="Hyperlink"/>
                <w:rFonts w:cs="B Nazanin+ Regular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26F0" w14:textId="16BC1F8B" w:rsidR="007A30A1" w:rsidRDefault="007A30A1" w:rsidP="007A30A1">
          <w:pPr>
            <w:pStyle w:val="TOC1"/>
            <w:tabs>
              <w:tab w:val="right" w:leader="dot" w:pos="9350"/>
            </w:tabs>
            <w:bidi/>
            <w:rPr>
              <w:noProof/>
              <w:kern w:val="2"/>
              <w:sz w:val="22"/>
              <w:szCs w:val="22"/>
              <w:lang w:eastAsia="en-US"/>
              <w14:ligatures w14:val="standardContextual"/>
            </w:rPr>
          </w:pPr>
          <w:hyperlink w:anchor="_Toc136136135" w:history="1"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>نتا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 w:rsidRPr="00242171">
              <w:rPr>
                <w:rStyle w:val="Hyperlink"/>
                <w:rFonts w:cs="B Titr" w:hint="eastAsia"/>
                <w:noProof/>
                <w:rtl/>
                <w:lang w:bidi="fa-IR"/>
              </w:rPr>
              <w:t>ج</w:t>
            </w:r>
            <w:r w:rsidRPr="00242171">
              <w:rPr>
                <w:rStyle w:val="Hyperlink"/>
                <w:rFonts w:cs="B Titr"/>
                <w:noProof/>
                <w:rtl/>
                <w:lang w:bidi="fa-IR"/>
              </w:rPr>
              <w:t xml:space="preserve"> عمل</w:t>
            </w:r>
            <w:r w:rsidRPr="00242171">
              <w:rPr>
                <w:rStyle w:val="Hyperlink"/>
                <w:rFonts w:cs="B Titr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_Toc136136135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06F1">
              <w:rPr>
                <w:noProof/>
                <w:webHidden/>
                <w:rtl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B5E56" w14:textId="2FA5C850" w:rsidR="00547148" w:rsidRDefault="00547148" w:rsidP="007A30A1">
          <w:pPr>
            <w:bidi/>
            <w:jc w:val="lowKashida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0EF03D4" w14:textId="77777777" w:rsidR="00547148" w:rsidRDefault="00547148" w:rsidP="00D53088"/>
    <w:p w14:paraId="0C7295CA" w14:textId="77777777" w:rsidR="00D53088" w:rsidRPr="00D53088" w:rsidRDefault="00547148" w:rsidP="00547148">
      <w:r>
        <w:br w:type="page"/>
      </w:r>
    </w:p>
    <w:p w14:paraId="0B949893" w14:textId="070885AD" w:rsidR="00324B39" w:rsidRPr="00324B39" w:rsidRDefault="00324B39" w:rsidP="00B564B2">
      <w:pPr>
        <w:pStyle w:val="Heading1"/>
        <w:bidi/>
        <w:spacing w:line="276" w:lineRule="auto"/>
        <w:rPr>
          <w:rFonts w:cs="B Titr"/>
          <w:rtl/>
          <w:lang w:bidi="fa-IR"/>
        </w:rPr>
      </w:pPr>
      <w:bookmarkStart w:id="0" w:name="_Toc136136118"/>
      <w:r w:rsidRPr="00F2649A">
        <w:rPr>
          <w:rFonts w:cs="B Titr" w:hint="cs"/>
          <w:sz w:val="32"/>
          <w:szCs w:val="32"/>
          <w:rtl/>
          <w:lang w:bidi="fa-IR"/>
        </w:rPr>
        <w:lastRenderedPageBreak/>
        <w:t>مقدمه</w:t>
      </w:r>
      <w:bookmarkEnd w:id="0"/>
    </w:p>
    <w:p w14:paraId="00089230" w14:textId="328A1843" w:rsidR="002065E0" w:rsidRPr="006F2CB6" w:rsidRDefault="002065E0" w:rsidP="002065E0">
      <w:pPr>
        <w:bidi/>
        <w:spacing w:line="276" w:lineRule="auto"/>
        <w:jc w:val="both"/>
        <w:rPr>
          <w:rFonts w:ascii="Arabic Typesetting" w:hAnsi="Arabic Typesetting" w:cs="Arabic Typesetting"/>
          <w:sz w:val="2"/>
          <w:szCs w:val="2"/>
          <w:lang w:bidi="fa-IR"/>
        </w:rPr>
      </w:pPr>
      <w:r>
        <w:rPr>
          <w:rFonts w:ascii="Arabic Typesetting" w:hAnsi="Arabic Typesetting" w:cs="Arabic Typesetting" w:hint="cs"/>
          <w:sz w:val="2"/>
          <w:szCs w:val="2"/>
          <w:rtl/>
          <w:lang w:bidi="fa-IR"/>
        </w:rPr>
        <w:t>پس</w:t>
      </w:r>
    </w:p>
    <w:p w14:paraId="371AFB80" w14:textId="515DFB01" w:rsidR="0006095C" w:rsidRDefault="0044191B" w:rsidP="00027216">
      <w:pPr>
        <w:pStyle w:val="NoSpacing"/>
        <w:spacing w:line="360" w:lineRule="auto"/>
        <w:jc w:val="center"/>
        <w:rPr>
          <w:rtl/>
          <w:lang w:bidi="fa-IR"/>
        </w:rPr>
      </w:pPr>
      <w:r w:rsidRPr="009D2390">
        <w:rPr>
          <w:rFonts w:hint="cs"/>
          <w:noProof/>
          <w:sz w:val="28"/>
          <w:szCs w:val="28"/>
        </w:rPr>
        <w:drawing>
          <wp:inline distT="0" distB="0" distL="0" distR="0" wp14:anchorId="5F2645BF" wp14:editId="0B85D624">
            <wp:extent cx="2926080" cy="2294494"/>
            <wp:effectExtent l="19050" t="1905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J1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94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F5197" w14:textId="77777777" w:rsidR="00715EFA" w:rsidRDefault="00715EFA" w:rsidP="00715EFA">
      <w:pPr>
        <w:pStyle w:val="NoSpacing"/>
        <w:bidi/>
        <w:spacing w:line="360" w:lineRule="auto"/>
        <w:jc w:val="center"/>
        <w:rPr>
          <w:rFonts w:cs="B Nazanin+ Regular"/>
          <w:i/>
          <w:iCs/>
          <w:u w:val="single"/>
          <w:rtl/>
          <w:lang w:bidi="fa-IR"/>
        </w:rPr>
      </w:pPr>
      <w:r>
        <w:rPr>
          <w:rFonts w:cs="B Nazanin+ Regular" w:hint="cs"/>
          <w:i/>
          <w:iCs/>
          <w:u w:val="single"/>
          <w:rtl/>
          <w:lang w:bidi="fa-IR"/>
        </w:rPr>
        <w:t xml:space="preserve">در این </w:t>
      </w:r>
      <w:proofErr w:type="spellStart"/>
      <w:r>
        <w:rPr>
          <w:rFonts w:cs="B Nazanin+ Regular" w:hint="cs"/>
          <w:i/>
          <w:iCs/>
          <w:u w:val="single"/>
          <w:rtl/>
          <w:lang w:bidi="fa-IR"/>
        </w:rPr>
        <w:t>گزارش‌کار</w:t>
      </w:r>
      <w:proofErr w:type="spellEnd"/>
      <w:r>
        <w:rPr>
          <w:rFonts w:cs="B Nazanin+ Regular" w:hint="cs"/>
          <w:i/>
          <w:iCs/>
          <w:u w:val="single"/>
          <w:rtl/>
          <w:lang w:bidi="fa-IR"/>
        </w:rPr>
        <w:t xml:space="preserve">، اکثریت منبع تصاویر </w:t>
      </w:r>
      <w:proofErr w:type="spellStart"/>
      <w:r>
        <w:rPr>
          <w:rFonts w:cs="B Nazanin+ Regular" w:hint="cs"/>
          <w:i/>
          <w:iCs/>
          <w:u w:val="single"/>
          <w:rtl/>
          <w:lang w:bidi="fa-IR"/>
        </w:rPr>
        <w:t>دیتاشیت</w:t>
      </w:r>
      <w:proofErr w:type="spellEnd"/>
      <w:r>
        <w:rPr>
          <w:rFonts w:cs="B Nazanin+ Regular" w:hint="cs"/>
          <w:i/>
          <w:iCs/>
          <w:u w:val="single"/>
          <w:rtl/>
          <w:lang w:bidi="fa-IR"/>
        </w:rPr>
        <w:t xml:space="preserve"> این دستگاه است.</w:t>
      </w:r>
    </w:p>
    <w:p w14:paraId="5E34127E" w14:textId="3BD95AAB" w:rsidR="002065E0" w:rsidRPr="00715EFA" w:rsidRDefault="00715EFA" w:rsidP="00715EFA">
      <w:pPr>
        <w:pStyle w:val="NoSpacing"/>
        <w:bidi/>
        <w:spacing w:line="360" w:lineRule="auto"/>
        <w:jc w:val="center"/>
        <w:rPr>
          <w:rFonts w:cs="B Nazanin+ Regular"/>
          <w:i/>
          <w:iCs/>
          <w:u w:val="single"/>
          <w:rtl/>
          <w:lang w:bidi="fa-IR"/>
        </w:rPr>
      </w:pPr>
      <w:r>
        <w:rPr>
          <w:rFonts w:cs="B Nazanin+ Regular" w:hint="cs"/>
          <w:i/>
          <w:iCs/>
          <w:u w:val="single"/>
          <w:rtl/>
          <w:lang w:bidi="fa-IR"/>
        </w:rPr>
        <w:t xml:space="preserve">این </w:t>
      </w:r>
      <w:proofErr w:type="spellStart"/>
      <w:r>
        <w:rPr>
          <w:rFonts w:cs="B Nazanin+ Regular" w:hint="cs"/>
          <w:i/>
          <w:iCs/>
          <w:u w:val="single"/>
          <w:rtl/>
          <w:lang w:bidi="fa-IR"/>
        </w:rPr>
        <w:t>گزارش‌کار</w:t>
      </w:r>
      <w:proofErr w:type="spellEnd"/>
      <w:r>
        <w:rPr>
          <w:rFonts w:cs="B Nazanin+ Regular" w:hint="cs"/>
          <w:i/>
          <w:iCs/>
          <w:u w:val="single"/>
          <w:rtl/>
          <w:lang w:bidi="fa-IR"/>
        </w:rPr>
        <w:t xml:space="preserve">، همراه با یک کد متلب پیش </w:t>
      </w:r>
      <w:proofErr w:type="spellStart"/>
      <w:r>
        <w:rPr>
          <w:rFonts w:cs="B Nazanin+ Regular" w:hint="cs"/>
          <w:i/>
          <w:iCs/>
          <w:u w:val="single"/>
          <w:rtl/>
          <w:lang w:bidi="fa-IR"/>
        </w:rPr>
        <w:t>می‌رود</w:t>
      </w:r>
      <w:proofErr w:type="spellEnd"/>
      <w:r>
        <w:rPr>
          <w:rFonts w:cs="B Nazanin+ Regular" w:hint="cs"/>
          <w:i/>
          <w:iCs/>
          <w:u w:val="single"/>
          <w:rtl/>
          <w:lang w:bidi="fa-IR"/>
        </w:rPr>
        <w:t xml:space="preserve"> که هر کد ادامه کد قبل است.  </w:t>
      </w:r>
    </w:p>
    <w:p w14:paraId="5C5F0EFB" w14:textId="5BE42D00" w:rsidR="006909A4" w:rsidRPr="006909A4" w:rsidRDefault="006909A4" w:rsidP="006909A4">
      <w:pPr>
        <w:pStyle w:val="Heading2"/>
        <w:bidi/>
        <w:rPr>
          <w:rFonts w:cs="B Nazanin+ Regular"/>
          <w:sz w:val="28"/>
          <w:szCs w:val="28"/>
          <w:rtl/>
          <w:lang w:bidi="fa-IR"/>
        </w:rPr>
      </w:pPr>
      <w:bookmarkStart w:id="1" w:name="_Toc136136119"/>
      <w:r w:rsidRPr="006909A4">
        <w:rPr>
          <w:rFonts w:cs="B Nazanin+ Regular" w:hint="cs"/>
          <w:sz w:val="28"/>
          <w:szCs w:val="28"/>
          <w:rtl/>
          <w:lang w:bidi="fa-IR"/>
        </w:rPr>
        <w:t>توصیف کلی سیستم</w:t>
      </w:r>
      <w:bookmarkEnd w:id="1"/>
    </w:p>
    <w:p w14:paraId="71B2D229" w14:textId="033D291E" w:rsidR="005F5580" w:rsidRPr="00F2649A" w:rsidRDefault="005F5580" w:rsidP="006909A4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w:r w:rsidRPr="00F2649A">
        <w:rPr>
          <w:rFonts w:cs="B Nazanin+ Regular"/>
          <w:sz w:val="28"/>
          <w:szCs w:val="28"/>
          <w:rtl/>
          <w:lang w:bidi="fa-IR"/>
        </w:rPr>
        <w:t>بازو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اصل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ماژول بر رو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چرخ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دهنده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تام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بار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سروو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موتور قرار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گیرد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.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زاو</w:t>
      </w:r>
      <w:r w:rsidRPr="00F2649A">
        <w:rPr>
          <w:rFonts w:cs="B Nazanin+ Regular" w:hint="cs"/>
          <w:sz w:val="28"/>
          <w:szCs w:val="28"/>
          <w:rtl/>
          <w:lang w:bidi="fa-IR"/>
        </w:rPr>
        <w:t>یه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سروو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موتور </w:t>
      </w:r>
      <w:r w:rsidRPr="00F2649A">
        <w:rPr>
          <w:rFonts w:cs="B Nazanin+ Regular" w:hint="cs"/>
          <w:sz w:val="28"/>
          <w:szCs w:val="28"/>
          <w:rtl/>
          <w:lang w:bidi="fa-IR"/>
        </w:rPr>
        <w:t>یعنی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Cambria Math" w:hint="cs"/>
            <w:sz w:val="28"/>
            <w:szCs w:val="28"/>
            <w:rtl/>
            <w:lang w:bidi="fa-IR"/>
          </w:rPr>
          <m:t>θ</m:t>
        </m:r>
      </m:oMath>
      <w:r w:rsidRPr="00F2649A">
        <w:rPr>
          <w:rFonts w:cs="B Nazanin+ Regular"/>
          <w:sz w:val="28"/>
          <w:szCs w:val="28"/>
          <w:rtl/>
          <w:lang w:bidi="fa-IR"/>
        </w:rPr>
        <w:t>، ب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F2649A">
        <w:rPr>
          <w:rFonts w:cs="B Nazanin+ Regular"/>
          <w:sz w:val="28"/>
          <w:szCs w:val="28"/>
          <w:rtl/>
          <w:lang w:bidi="fa-IR"/>
        </w:rPr>
        <w:t>طور قرارداد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در جهت خلاف حرکت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عقربه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ها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ساعت، افزا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‌ی</w:t>
      </w:r>
      <w:r w:rsidRPr="00F2649A">
        <w:rPr>
          <w:rFonts w:cs="B Nazanin+ Regular" w:hint="cs"/>
          <w:sz w:val="28"/>
          <w:szCs w:val="28"/>
          <w:rtl/>
          <w:lang w:bidi="fa-IR"/>
        </w:rPr>
        <w:t>ابد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پس نت</w:t>
      </w:r>
      <w:r w:rsidRPr="00F2649A">
        <w:rPr>
          <w:rFonts w:cs="B Nazanin+ Regular" w:hint="cs"/>
          <w:sz w:val="28"/>
          <w:szCs w:val="28"/>
          <w:rtl/>
          <w:lang w:bidi="fa-IR"/>
        </w:rPr>
        <w:t>یجه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گیریم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هنگام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ولتاژ کنترل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m</m:t>
            </m:r>
          </m:sub>
        </m:sSub>
      </m:oMath>
      <w:r w:rsidR="00AC1C48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مثبت باشد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 xml:space="preserve">؛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سروو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موتور ( و به تبع آن بازو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مفصل)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پادساعتگرد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چرخش خواهند کرد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.</w:t>
      </w:r>
    </w:p>
    <w:p w14:paraId="74355ACA" w14:textId="301A119C" w:rsidR="00F2649A" w:rsidRDefault="005F5580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/>
          <w:sz w:val="28"/>
          <w:szCs w:val="28"/>
          <w:rtl/>
          <w:lang w:bidi="fa-IR"/>
        </w:rPr>
        <w:t xml:space="preserve">همانطور که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توان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د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طول کل بازو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تواند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با تغ</w:t>
      </w:r>
      <w:r w:rsidRPr="00F2649A">
        <w:rPr>
          <w:rFonts w:cs="B Nazanin+ Regular" w:hint="cs"/>
          <w:sz w:val="28"/>
          <w:szCs w:val="28"/>
          <w:rtl/>
          <w:lang w:bidi="fa-IR"/>
        </w:rPr>
        <w:t>ییر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مکان قرارگ</w:t>
      </w:r>
      <w:r w:rsidRPr="00F2649A">
        <w:rPr>
          <w:rFonts w:cs="B Nazanin+ Regular" w:hint="cs"/>
          <w:sz w:val="28"/>
          <w:szCs w:val="28"/>
          <w:rtl/>
          <w:lang w:bidi="fa-IR"/>
        </w:rPr>
        <w:t>یری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رو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چرخ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دنده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موتور، تغ</w:t>
      </w:r>
      <w:r w:rsidRPr="00F2649A">
        <w:rPr>
          <w:rFonts w:cs="B Nazanin+ Regular" w:hint="cs"/>
          <w:sz w:val="28"/>
          <w:szCs w:val="28"/>
          <w:rtl/>
          <w:lang w:bidi="fa-IR"/>
        </w:rPr>
        <w:t>ییر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کند. بخش اصل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بازو که مستق</w:t>
      </w:r>
      <w:r w:rsidRPr="00F2649A">
        <w:rPr>
          <w:rFonts w:cs="B Nazanin+ Regular" w:hint="cs"/>
          <w:sz w:val="28"/>
          <w:szCs w:val="28"/>
          <w:rtl/>
          <w:lang w:bidi="fa-IR"/>
        </w:rPr>
        <w:t>یما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ً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نقطه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لولا وصل شده، طول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اندازه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1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و جرم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اندازه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m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1</m:t>
            </m:r>
          </m:sub>
        </m:sSub>
      </m:oMath>
      <w:r w:rsidR="00AC1C48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دارد. بخش بالا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</w:t>
      </w:r>
      <w:r w:rsidRPr="00F2649A">
        <w:rPr>
          <w:rFonts w:cs="B Nazanin+ Regular" w:hint="cs"/>
          <w:sz w:val="28"/>
          <w:szCs w:val="28"/>
          <w:rtl/>
          <w:lang w:bidi="fa-IR"/>
        </w:rPr>
        <w:t>یله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</w:t>
      </w:r>
      <w:r w:rsidRPr="00F2649A">
        <w:rPr>
          <w:rFonts w:cs="B Nazanin+ Regular" w:hint="cs"/>
          <w:sz w:val="28"/>
          <w:szCs w:val="28"/>
          <w:rtl/>
          <w:lang w:bidi="fa-IR"/>
        </w:rPr>
        <w:t>یز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متناظر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با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L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2</m:t>
            </m:r>
          </m:sub>
        </m:sSub>
      </m:oMath>
      <w:r w:rsidR="00AC1C48"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m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2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م</w:t>
      </w:r>
      <w:proofErr w:type="spellStart"/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.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فاصله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نقطه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لولا و مرکز جرم بازو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بالا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(که در وسط آن قرار دارد)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d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12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مشخص م</w:t>
      </w:r>
      <w:proofErr w:type="spellStart"/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گردد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بد</w:t>
      </w:r>
      <w:r w:rsidRPr="00F2649A">
        <w:rPr>
          <w:rFonts w:cs="B Nazanin+ Regular" w:hint="cs"/>
          <w:sz w:val="28"/>
          <w:szCs w:val="28"/>
          <w:rtl/>
          <w:lang w:bidi="fa-IR"/>
        </w:rPr>
        <w:t>یهی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ا</w:t>
      </w:r>
      <w:r w:rsidRPr="00F2649A">
        <w:rPr>
          <w:rFonts w:cs="B Nazanin+ Regular"/>
          <w:sz w:val="28"/>
          <w:szCs w:val="28"/>
          <w:rtl/>
          <w:lang w:bidi="fa-IR"/>
        </w:rPr>
        <w:t>ست که کل بازو، لخت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چرخش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J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1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 داشته که البته با تغ</w:t>
      </w:r>
      <w:proofErr w:type="spellStart"/>
      <w:r w:rsidRPr="00F2649A">
        <w:rPr>
          <w:rFonts w:cs="B Nazanin+ Regular" w:hint="cs"/>
          <w:sz w:val="28"/>
          <w:szCs w:val="28"/>
          <w:rtl/>
          <w:lang w:bidi="fa-IR"/>
        </w:rPr>
        <w:t>ییر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طول بازو، تغ</w:t>
      </w:r>
      <w:r w:rsidRPr="00F2649A">
        <w:rPr>
          <w:rFonts w:cs="B Nazanin+ Regular" w:hint="cs"/>
          <w:sz w:val="28"/>
          <w:szCs w:val="28"/>
          <w:rtl/>
          <w:lang w:bidi="fa-IR"/>
        </w:rPr>
        <w:t>ییر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خواهد کرد.  همچن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زاو</w:t>
      </w:r>
      <w:r w:rsidRPr="00F2649A">
        <w:rPr>
          <w:rFonts w:cs="B Nazanin+ Regular" w:hint="cs"/>
          <w:sz w:val="28"/>
          <w:szCs w:val="28"/>
          <w:rtl/>
          <w:lang w:bidi="fa-IR"/>
        </w:rPr>
        <w:t>یه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انحراف بازو از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مرجع، با </w:t>
      </w:r>
      <w:r w:rsidRPr="00F2649A">
        <w:rPr>
          <w:rFonts w:cs="B Nazanin+ Regular"/>
          <w:sz w:val="28"/>
          <w:szCs w:val="28"/>
          <w:lang w:bidi="fa-IR"/>
        </w:rPr>
        <w:t>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نما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داده شده و دارا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جهت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پادساعتگرد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="00AC1C48" w:rsidRPr="00F2649A">
        <w:rPr>
          <w:rFonts w:cs="B Nazanin+ Regular" w:hint="cs"/>
          <w:sz w:val="28"/>
          <w:szCs w:val="28"/>
          <w:rtl/>
          <w:lang w:bidi="fa-IR"/>
        </w:rPr>
        <w:t>.</w:t>
      </w:r>
    </w:p>
    <w:p w14:paraId="51DAE9AC" w14:textId="4D453089" w:rsidR="00D17F14" w:rsidRDefault="00D17F14" w:rsidP="00350673">
      <w:pPr>
        <w:bidi/>
        <w:spacing w:line="360" w:lineRule="auto"/>
        <w:ind w:firstLine="0"/>
        <w:jc w:val="lowKashida"/>
        <w:rPr>
          <w:rFonts w:cs="B Nazanin+ Regular"/>
          <w:sz w:val="28"/>
          <w:szCs w:val="28"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lastRenderedPageBreak/>
        <w:t xml:space="preserve">نکته حائز اهمیت این است که در آزمایشگاه اعداد بر اساس،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سروو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موتور تنظیم شده طراحی شد اما در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گزارش</w:t>
      </w:r>
      <w:r w:rsidR="00350673">
        <w:rPr>
          <w:rFonts w:cs="B Nazanin+ Regular" w:hint="cs"/>
          <w:sz w:val="28"/>
          <w:szCs w:val="28"/>
          <w:rtl/>
          <w:lang w:bidi="fa-IR"/>
        </w:rPr>
        <w:t>‌</w:t>
      </w:r>
      <w:r>
        <w:rPr>
          <w:rFonts w:cs="B Nazanin+ Regular" w:hint="cs"/>
          <w:sz w:val="28"/>
          <w:szCs w:val="28"/>
          <w:rtl/>
          <w:lang w:bidi="fa-IR"/>
        </w:rPr>
        <w:t>کار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علاوه بر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سروو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موتور آزمایشگاه، بر اساس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دیتاشیت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سروو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موتور اصلی مفصل منعطف شرکت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کوانزر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یک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کنترل‌کننده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طراحی شد. </w:t>
      </w:r>
      <w:r w:rsidR="000D6B1C">
        <w:rPr>
          <w:rFonts w:cs="B Nazanin+ Regular"/>
          <w:sz w:val="28"/>
          <w:szCs w:val="28"/>
          <w:lang w:bidi="fa-IR"/>
        </w:rPr>
        <w:t>(</w:t>
      </w:r>
    </w:p>
    <w:p w14:paraId="57C31D6D" w14:textId="3AC36584" w:rsidR="00350673" w:rsidRDefault="005F5580" w:rsidP="00350673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برای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آشنا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</w:t>
      </w:r>
      <w:r w:rsidRPr="00F2649A">
        <w:rPr>
          <w:rFonts w:cs="B Nazanin+ Regular" w:hint="cs"/>
          <w:sz w:val="28"/>
          <w:szCs w:val="28"/>
          <w:rtl/>
          <w:lang w:bidi="fa-IR"/>
        </w:rPr>
        <w:t>یشتر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 اعداد و مق</w:t>
      </w:r>
      <w:r w:rsidRPr="00F2649A">
        <w:rPr>
          <w:rFonts w:cs="B Nazanin+ Regular" w:hint="cs"/>
          <w:sz w:val="28"/>
          <w:szCs w:val="28"/>
          <w:rtl/>
          <w:lang w:bidi="fa-IR"/>
        </w:rPr>
        <w:t>یاس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ها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مورد آزما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،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نمونه از اطلاعات مفصل منعطف ارائه شده است:</w:t>
      </w:r>
    </w:p>
    <w:p w14:paraId="0E5CE21E" w14:textId="717CAFC3" w:rsidR="00350673" w:rsidRPr="009934D4" w:rsidRDefault="00000000" w:rsidP="009934D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B Nazanin+ Regular"/>
          <w:lang w:bidi="fa-IR"/>
        </w:rPr>
      </w:pPr>
      <m:oMathPara>
        <m:oMath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mP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B Nazanin+ Regular"/>
                        <w:i/>
                        <w:lang w:bidi="fa-IR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eq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 xml:space="preserve">=0.004 </m:t>
                      </m:r>
                      <m:f>
                        <m:f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N∙m</m:t>
                          </m:r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f>
                                <m:fPr>
                                  <m:type m:val="lin"/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rad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s</m:t>
                                  </m:r>
                                </m:den>
                              </m:f>
                            </m:e>
                          </m:d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eq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=2.08*</m:t>
                      </m:r>
                      <m:sSup>
                        <m:sSup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-3</m:t>
                          </m:r>
                        </m:sup>
                      </m:sSup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 xml:space="preserve"> Kg∙</m:t>
                      </m:r>
                      <m:sSup>
                        <m:sSup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stiff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=1.25485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J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arm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=0.0035 Kg.</m:t>
                      </m:r>
                      <m:sSup>
                        <m:sSup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e>
                        <m:sup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2</m:t>
                          </m:r>
                        </m:sup>
                      </m:sSup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B Nazanin+ Regular"/>
                        <w:i/>
                        <w:lang w:bidi="fa-IR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=0.064 Kg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=0.298 m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=0.030 Kg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=0.156 m</m:t>
                      </m:r>
                    </m:e>
                  </m:mr>
                </m:m>
              </m:e>
            </m:mr>
            <m:m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B Nazanin+ Regular"/>
                        <w:i/>
                        <w:lang w:bidi="fa-IR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=0.69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η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=0.9</m:t>
                      </m:r>
                    </m:e>
                  </m:mr>
                </m:m>
              </m:e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B Nazanin+ Regular"/>
                        <w:i/>
                        <w:lang w:bidi="fa-IR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g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=70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B Nazanin+ Regular"/>
                              <w:i/>
                              <w:lang w:bidi="fa-IR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=2.6</m:t>
                      </m:r>
                    </m:e>
                  </m:mr>
                </m:m>
              </m:e>
            </m:mr>
          </m:m>
        </m:oMath>
      </m:oMathPara>
    </w:p>
    <w:p w14:paraId="4AB8117E" w14:textId="0AC3183E" w:rsidR="009934D4" w:rsidRPr="009934D4" w:rsidRDefault="00000000" w:rsidP="009934D4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rFonts w:cs="B Nazanin+ Regular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t</m:t>
              </m:r>
            </m:sub>
          </m:sSub>
          <m:r>
            <w:rPr>
              <w:rFonts w:ascii="Cambria Math" w:hAnsi="Cambria Math" w:cs="B Nazanin+ Regular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m</m:t>
              </m:r>
            </m:sub>
          </m:sSub>
          <m:r>
            <w:rPr>
              <w:rFonts w:ascii="Cambria Math" w:hAnsi="Cambria Math" w:cs="B Nazanin+ Regular"/>
              <w:lang w:bidi="fa-IR"/>
            </w:rPr>
            <m:t>=0.00767</m:t>
          </m:r>
        </m:oMath>
      </m:oMathPara>
    </w:p>
    <w:p w14:paraId="19D8E803" w14:textId="3E232DDD" w:rsidR="005F5580" w:rsidRPr="00F2649A" w:rsidRDefault="005F5580" w:rsidP="00027216">
      <w:pPr>
        <w:pStyle w:val="NoSpacing"/>
        <w:bidi/>
        <w:spacing w:line="360" w:lineRule="auto"/>
        <w:jc w:val="lowKashida"/>
        <w:rPr>
          <w:rStyle w:val="Emphasis"/>
          <w:rFonts w:cs="B Nazanin+ Regular"/>
          <w:sz w:val="28"/>
          <w:szCs w:val="28"/>
          <w:lang w:bidi="fa-IR"/>
        </w:rPr>
      </w:pPr>
      <w:r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>نکته</w:t>
      </w:r>
      <w:r w:rsidRPr="00F2649A">
        <w:rPr>
          <w:rStyle w:val="Emphasis"/>
          <w:rFonts w:cs="B Nazanin+ Regular"/>
          <w:sz w:val="28"/>
          <w:szCs w:val="28"/>
          <w:rtl/>
          <w:lang w:bidi="fa-IR"/>
        </w:rPr>
        <w:t xml:space="preserve"> : ضر</w:t>
      </w:r>
      <w:r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>یب</w:t>
      </w:r>
      <w:r w:rsidR="00E45C91"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m:rPr>
            <m:sty m:val="p"/>
          </m:rPr>
          <w:rPr>
            <w:rStyle w:val="Emphasis"/>
            <w:rFonts w:ascii="Cambria Math" w:hAnsi="Cambria Math" w:cs="B Nazanin+ Regular"/>
            <w:sz w:val="28"/>
            <w:szCs w:val="28"/>
            <w:lang w:bidi="fa-IR"/>
          </w:rPr>
          <m:t>B</m:t>
        </m:r>
      </m:oMath>
      <w:r w:rsidR="00E45C91"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Style w:val="Emphasis"/>
          <w:rFonts w:cs="B Nazanin+ Regular"/>
          <w:sz w:val="28"/>
          <w:szCs w:val="28"/>
          <w:rtl/>
          <w:lang w:bidi="fa-IR"/>
        </w:rPr>
        <w:t>در واقع ضر</w:t>
      </w:r>
      <w:r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Style w:val="Emphasis"/>
          <w:rFonts w:cs="B Nazanin+ Regular"/>
          <w:sz w:val="28"/>
          <w:szCs w:val="28"/>
          <w:rtl/>
          <w:lang w:bidi="fa-IR"/>
        </w:rPr>
        <w:t xml:space="preserve"> اصطکاک وابسته به چرخش م</w:t>
      </w:r>
      <w:r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>ی</w:t>
      </w:r>
      <w:r w:rsidR="00AC1C48" w:rsidRPr="00F2649A">
        <w:rPr>
          <w:rStyle w:val="Emphasis"/>
          <w:rFonts w:cs="B Nazanin+ Regular" w:hint="cs"/>
          <w:sz w:val="28"/>
          <w:szCs w:val="28"/>
          <w:rtl/>
        </w:rPr>
        <w:t>‌</w:t>
      </w:r>
      <w:r w:rsidRPr="00F2649A">
        <w:rPr>
          <w:rStyle w:val="Emphasis"/>
          <w:rFonts w:cs="B Nazanin+ Regular" w:hint="cs"/>
          <w:sz w:val="28"/>
          <w:szCs w:val="28"/>
          <w:rtl/>
          <w:lang w:bidi="fa-IR"/>
        </w:rPr>
        <w:t>باشد</w:t>
      </w:r>
      <w:r w:rsidR="00AC1C48" w:rsidRPr="00F2649A">
        <w:rPr>
          <w:rStyle w:val="Emphasis"/>
          <w:rFonts w:cs="B Nazanin+ Regular" w:hint="cs"/>
          <w:sz w:val="28"/>
          <w:szCs w:val="28"/>
          <w:rtl/>
        </w:rPr>
        <w:t>.</w:t>
      </w:r>
    </w:p>
    <w:p w14:paraId="6B73A7B4" w14:textId="03E03983" w:rsidR="005F5580" w:rsidRPr="00F2649A" w:rsidRDefault="005F5580" w:rsidP="00027216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میتوان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مفصل را منعطف را در حالت کل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بصورت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شمات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ز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نما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داد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:</w:t>
      </w:r>
    </w:p>
    <w:p w14:paraId="5F7F74FC" w14:textId="35CB0893" w:rsidR="00E45C91" w:rsidRPr="00F2649A" w:rsidRDefault="00E45C91" w:rsidP="00027216">
      <w:pPr>
        <w:pStyle w:val="NoSpacing"/>
        <w:spacing w:line="360" w:lineRule="auto"/>
        <w:jc w:val="center"/>
        <w:rPr>
          <w:rFonts w:cs="B Nazanin+ Regular"/>
          <w:sz w:val="28"/>
          <w:szCs w:val="28"/>
          <w:lang w:bidi="fa-IR"/>
        </w:rPr>
      </w:pPr>
      <w:r w:rsidRPr="00F2649A">
        <w:rPr>
          <w:rFonts w:hint="cs"/>
          <w:noProof/>
          <w:sz w:val="32"/>
          <w:szCs w:val="32"/>
        </w:rPr>
        <w:drawing>
          <wp:inline distT="0" distB="0" distL="0" distR="0" wp14:anchorId="4914B6E2" wp14:editId="27F878FF">
            <wp:extent cx="5026250" cy="1097280"/>
            <wp:effectExtent l="19050" t="19050" r="317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J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250" cy="1097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C3272" w14:textId="0F000284" w:rsidR="006909A4" w:rsidRDefault="005F5580" w:rsidP="00027216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متغیر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تحت کنترل ما، ولتاژ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سرووموتور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یعنی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همان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V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m</m:t>
            </m:r>
          </m:sub>
        </m:sSub>
      </m:oMath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. </w:t>
      </w:r>
      <w:r w:rsidRPr="00F2649A">
        <w:rPr>
          <w:rFonts w:cs="B Nazanin+ Regular"/>
          <w:sz w:val="28"/>
          <w:szCs w:val="28"/>
          <w:rtl/>
          <w:lang w:bidi="fa-IR"/>
        </w:rPr>
        <w:t>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ولتاژ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گشتاور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مثل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Cambria Math" w:hint="cs"/>
            <w:sz w:val="28"/>
            <w:szCs w:val="28"/>
            <w:rtl/>
            <w:lang w:bidi="fa-IR"/>
          </w:rPr>
          <m:t>τ</m:t>
        </m:r>
      </m:oMath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در چرخ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دنده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سروو</w:t>
      </w:r>
      <w:proofErr w:type="spellEnd"/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موتور تول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کند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تا بتواند بازو را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بچرخاند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ضر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اصطکاک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و</w:t>
      </w:r>
      <w:r w:rsidRPr="00F2649A">
        <w:rPr>
          <w:rFonts w:cs="B Nazanin+ Regular" w:hint="cs"/>
          <w:sz w:val="28"/>
          <w:szCs w:val="28"/>
          <w:rtl/>
          <w:lang w:bidi="fa-IR"/>
        </w:rPr>
        <w:t>یسکوز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موتور ب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صورت معادل با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B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eq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مدل م</w:t>
      </w:r>
      <w:proofErr w:type="spellStart"/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گردد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که به تبع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گشتاور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مخالف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با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گشتاور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موثر موتور تول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نماید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.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ر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اصطکاک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و</w:t>
      </w:r>
      <w:r w:rsidRPr="00F2649A">
        <w:rPr>
          <w:rFonts w:cs="B Nazanin+ Regular" w:hint="cs"/>
          <w:sz w:val="28"/>
          <w:szCs w:val="28"/>
          <w:rtl/>
          <w:lang w:bidi="fa-IR"/>
        </w:rPr>
        <w:t>یسکوز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مربوط به بازو ن</w:t>
      </w:r>
      <w:r w:rsidRPr="00F2649A">
        <w:rPr>
          <w:rFonts w:cs="B Nazanin+ Regular" w:hint="cs"/>
          <w:sz w:val="28"/>
          <w:szCs w:val="28"/>
          <w:rtl/>
          <w:lang w:bidi="fa-IR"/>
        </w:rPr>
        <w:t>یز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B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l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مشخص شده و در نها</w:t>
      </w:r>
      <w:proofErr w:type="spellStart"/>
      <w:r w:rsidRPr="00F2649A">
        <w:rPr>
          <w:rFonts w:cs="B Nazanin+ Regular" w:hint="cs"/>
          <w:sz w:val="28"/>
          <w:szCs w:val="28"/>
          <w:rtl/>
          <w:lang w:bidi="fa-IR"/>
        </w:rPr>
        <w:t>یت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بازو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تواند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</w:t>
      </w:r>
      <w:r w:rsidR="00E45C91" w:rsidRPr="00F2649A"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صورت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فنر با ضر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سخت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K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s</m:t>
            </m:r>
          </m:sub>
        </m:sSub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مدل شود.</w:t>
      </w:r>
    </w:p>
    <w:p w14:paraId="480C6983" w14:textId="77777777" w:rsidR="008921F8" w:rsidRDefault="008921F8" w:rsidP="008921F8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</w:p>
    <w:p w14:paraId="58DA1FDE" w14:textId="77777777" w:rsidR="008921F8" w:rsidRDefault="008921F8" w:rsidP="008921F8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</w:p>
    <w:p w14:paraId="41402129" w14:textId="77777777" w:rsidR="008921F8" w:rsidRDefault="008921F8" w:rsidP="008921F8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</w:p>
    <w:p w14:paraId="0E6D42EB" w14:textId="77777777" w:rsidR="006909A4" w:rsidRDefault="006909A4">
      <w:pPr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/>
          <w:sz w:val="28"/>
          <w:szCs w:val="28"/>
          <w:rtl/>
          <w:lang w:bidi="fa-IR"/>
        </w:rPr>
        <w:br w:type="page"/>
      </w:r>
    </w:p>
    <w:p w14:paraId="28280B67" w14:textId="26CFBC5C" w:rsidR="008921F8" w:rsidRPr="008921F8" w:rsidRDefault="008921F8" w:rsidP="008921F8">
      <w:pPr>
        <w:pStyle w:val="Title"/>
        <w:bidi/>
        <w:rPr>
          <w:rFonts w:cs="B Titr"/>
          <w:sz w:val="40"/>
          <w:szCs w:val="40"/>
          <w:rtl/>
          <w:lang w:bidi="fa-IR"/>
        </w:rPr>
      </w:pPr>
      <w:r w:rsidRPr="008921F8">
        <w:rPr>
          <w:rFonts w:cs="B Titr" w:hint="cs"/>
          <w:sz w:val="40"/>
          <w:szCs w:val="40"/>
          <w:rtl/>
          <w:lang w:bidi="fa-IR"/>
        </w:rPr>
        <w:lastRenderedPageBreak/>
        <w:t>مبتنی بر کد ‍۱</w:t>
      </w:r>
    </w:p>
    <w:p w14:paraId="10ACF75B" w14:textId="16FEAE42" w:rsidR="006909A4" w:rsidRDefault="006909A4" w:rsidP="00735508">
      <w:pPr>
        <w:pStyle w:val="Heading2"/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bookmarkStart w:id="2" w:name="_Hlk136113071"/>
      <w:bookmarkStart w:id="3" w:name="_Toc136136120"/>
      <w:r>
        <w:rPr>
          <w:rFonts w:cs="B Nazanin+ Regular" w:hint="cs"/>
          <w:sz w:val="28"/>
          <w:szCs w:val="28"/>
          <w:rtl/>
          <w:lang w:bidi="fa-IR"/>
        </w:rPr>
        <w:t>پاسخ سوالات بخش اول</w:t>
      </w:r>
      <w:r w:rsidR="008921F8">
        <w:rPr>
          <w:rFonts w:cs="B Nazanin+ Regular" w:hint="cs"/>
          <w:sz w:val="28"/>
          <w:szCs w:val="28"/>
          <w:rtl/>
          <w:lang w:bidi="fa-IR"/>
        </w:rPr>
        <w:t xml:space="preserve"> مبتنی بر کد و اعداد سری ۱</w:t>
      </w:r>
      <w:bookmarkEnd w:id="3"/>
    </w:p>
    <w:p w14:paraId="569A2A8F" w14:textId="77777777" w:rsidR="006909A4" w:rsidRDefault="006909A4" w:rsidP="0073550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معادله نهایی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توصیف‌کننده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K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stiff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را بدست آورید.</w:t>
      </w:r>
    </w:p>
    <w:p w14:paraId="742D7575" w14:textId="012F9CDA" w:rsidR="00E45C91" w:rsidRDefault="006909A4" w:rsidP="0073550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6909A4">
        <w:rPr>
          <w:rFonts w:cs="B Nazanin+ Regular"/>
          <w:sz w:val="28"/>
          <w:szCs w:val="28"/>
          <w:rtl/>
          <w:lang w:bidi="fa-IR"/>
        </w:rPr>
        <w:t>-</w:t>
      </w:r>
      <w:r>
        <w:rPr>
          <w:rFonts w:cs="B Nazanin+ Regular"/>
          <w:sz w:val="28"/>
          <w:szCs w:val="28"/>
          <w:rtl/>
          <w:lang w:bidi="fa-IR"/>
        </w:rPr>
        <w:t xml:space="preserve"> </w:t>
      </w:r>
      <w:r>
        <w:rPr>
          <w:rFonts w:cs="B Nazanin+ Regular" w:hint="cs"/>
          <w:sz w:val="28"/>
          <w:szCs w:val="28"/>
          <w:rtl/>
          <w:lang w:bidi="fa-IR"/>
        </w:rPr>
        <w:t xml:space="preserve">اگر از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در </w:t>
      </w:r>
      <m:oMath>
        <m:r>
          <w:rPr>
            <w:rFonts w:ascii="Cambria Math" w:hAnsi="Cambria Math" w:cs="Cambria Math" w:hint="cs"/>
            <w:sz w:val="28"/>
            <w:szCs w:val="28"/>
            <w:rtl/>
            <w:lang w:bidi="fa-IR"/>
          </w:rPr>
          <m:t>α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=0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مشتق بگیریم؛ خواهیم داشت:</w:t>
      </w:r>
    </w:p>
    <w:p w14:paraId="305C8C10" w14:textId="590B5CAD" w:rsidR="006909A4" w:rsidRPr="006909A4" w:rsidRDefault="006909A4" w:rsidP="0073550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M=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x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2x</m:t>
                      </m:r>
                    </m:sub>
                  </m:s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1x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w:bookmarkStart w:id="4" w:name="_Hlk135994488"/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2y</m:t>
                      </m:r>
                    </m:sub>
                  </m:s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1y</m:t>
                      </m:r>
                    </m:sub>
                  </m:sSub>
                  <w:bookmarkEnd w:id="4"/>
                </m:e>
              </m:d>
              <m:func>
                <m:func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d>
                </m:e>
              </m:func>
            </m:e>
          </m:d>
        </m:oMath>
      </m:oMathPara>
    </w:p>
    <w:p w14:paraId="38592A90" w14:textId="147E49CF" w:rsidR="006909A4" w:rsidRPr="009806BF" w:rsidRDefault="00000000" w:rsidP="0073550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stiff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∂M</m:t>
                          </m:r>
                        </m:num>
                        <m:den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∂α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α=0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1x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2x</m:t>
                                  </m:r>
                                </m:sub>
                              </m:sSub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2y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1y</m:t>
                                  </m:r>
                                </m:sub>
                              </m:sSub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α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B Nazanin+ Regular"/>
                                              <w:i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2y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B Nazanin+ Regular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B Nazanin+ Regular"/>
                                              <w:i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1y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α=0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=-R</m:t>
          </m:r>
          <m:d>
            <m:d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2y</m:t>
                  </m:r>
                </m:sub>
              </m:s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1y</m:t>
                  </m:r>
                </m:sub>
              </m:sSub>
            </m:e>
          </m:d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=-R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y</m:t>
              </m:r>
            </m:sub>
          </m:sSub>
        </m:oMath>
      </m:oMathPara>
    </w:p>
    <w:p w14:paraId="51A7BD1A" w14:textId="2EDD4576" w:rsidR="009806BF" w:rsidRPr="009806BF" w:rsidRDefault="00000000" w:rsidP="00715EFA">
      <w:pPr>
        <w:spacing w:line="360" w:lineRule="auto"/>
        <w:rPr>
          <w:rFonts w:cs="B Nazanin+ Regular"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stiff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=-R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y</m:t>
                  </m:r>
                </m:sub>
              </m:sSub>
            </m:e>
          </m:borderBox>
        </m:oMath>
      </m:oMathPara>
    </w:p>
    <w:p w14:paraId="55C35443" w14:textId="77777777" w:rsidR="00715EFA" w:rsidRDefault="00715EFA" w:rsidP="008921F8">
      <w:pPr>
        <w:bidi/>
        <w:spacing w:line="360" w:lineRule="auto"/>
        <w:ind w:firstLine="0"/>
        <w:rPr>
          <w:rFonts w:cs="B Nazanin+ Regular"/>
          <w:sz w:val="28"/>
          <w:szCs w:val="28"/>
          <w:rtl/>
          <w:lang w:bidi="fa-IR"/>
        </w:rPr>
      </w:pPr>
    </w:p>
    <w:p w14:paraId="76B70F1D" w14:textId="2AC15414" w:rsidR="006909A4" w:rsidRDefault="009806BF" w:rsidP="00715EFA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با فرض در دسترس بودن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چرخشی بدنه و همچنین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چرخشی بازو (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J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hub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J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arm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>) انرژی پتانسیل و جنبشی کلی سیستم را محاسبه کنید.</w:t>
      </w:r>
    </w:p>
    <w:p w14:paraId="38EE3B0A" w14:textId="0D165CBB" w:rsidR="009806BF" w:rsidRDefault="009806BF" w:rsidP="0073550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9806BF">
        <w:rPr>
          <w:rFonts w:cs="B Nazanin+ Regular" w:hint="cs"/>
          <w:sz w:val="28"/>
          <w:szCs w:val="28"/>
          <w:rtl/>
          <w:lang w:bidi="fa-IR"/>
        </w:rPr>
        <w:t>-</w:t>
      </w:r>
      <w:r>
        <w:rPr>
          <w:rFonts w:cs="B Nazanin+ Regular" w:hint="cs"/>
          <w:sz w:val="28"/>
          <w:szCs w:val="28"/>
          <w:rtl/>
          <w:lang w:bidi="fa-IR"/>
        </w:rPr>
        <w:t xml:space="preserve"> تعریف و فرمول انرژی جنبشی هر بخش از سیستم را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می‌نویسیم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>:</w:t>
      </w:r>
    </w:p>
    <w:p w14:paraId="417D25C6" w14:textId="77777777" w:rsidR="009806BF" w:rsidRPr="009806BF" w:rsidRDefault="00000000" w:rsidP="0073550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Total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hub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arm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hub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acc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arm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</m:oMath>
      </m:oMathPara>
    </w:p>
    <w:p w14:paraId="78420EAA" w14:textId="66E0EC74" w:rsidR="00715EFA" w:rsidRDefault="009806BF" w:rsidP="008921F8">
      <w:pPr>
        <w:spacing w:line="360" w:lineRule="auto"/>
        <w:rPr>
          <w:rFonts w:cs="B Nazanin+ Regular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P=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stiff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</m:t>
              </m:r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 xml:space="preserve"> </m:t>
          </m:r>
        </m:oMath>
      </m:oMathPara>
    </w:p>
    <w:p w14:paraId="4F632CFA" w14:textId="77777777" w:rsidR="00715EFA" w:rsidRDefault="00715EFA" w:rsidP="00715EFA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</w:p>
    <w:p w14:paraId="5A3DC64D" w14:textId="193989AB" w:rsidR="008B34E6" w:rsidRDefault="008B34E6" w:rsidP="00715EFA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ترم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B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eq</m:t>
            </m:r>
          </m:sub>
        </m:sSub>
        <m:acc>
          <m:accPr>
            <m:chr m:val="̇"/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acc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θ</m:t>
            </m:r>
          </m:e>
        </m:acc>
      </m:oMath>
      <w:r>
        <w:rPr>
          <w:rFonts w:cs="B Nazanin+ Regular" w:hint="cs"/>
          <w:sz w:val="28"/>
          <w:szCs w:val="28"/>
          <w:rtl/>
          <w:lang w:bidi="fa-IR"/>
        </w:rPr>
        <w:t xml:space="preserve"> بیانگر چه پارامتری در سیستم می‌باشد؟ </w:t>
      </w:r>
    </w:p>
    <w:p w14:paraId="1B66B4A8" w14:textId="17CBBFDA" w:rsidR="002A119B" w:rsidRDefault="008B34E6" w:rsidP="00715EFA">
      <w:pPr>
        <w:bidi/>
        <w:spacing w:line="360" w:lineRule="auto"/>
        <w:rPr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- نشانگر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گشتاور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منفی ناشی از اصطکاک جرم و میله است.</w:t>
      </w:r>
      <w:r>
        <w:rPr>
          <w:rtl/>
          <w:lang w:bidi="fa-IR"/>
        </w:rPr>
        <w:t xml:space="preserve"> </w:t>
      </w:r>
    </w:p>
    <w:p w14:paraId="30AFB92D" w14:textId="77777777" w:rsidR="002065E0" w:rsidRDefault="002065E0" w:rsidP="00715EFA">
      <w:pPr>
        <w:bidi/>
        <w:spacing w:line="360" w:lineRule="auto"/>
        <w:ind w:firstLine="0"/>
        <w:rPr>
          <w:rtl/>
          <w:lang w:bidi="fa-IR"/>
        </w:rPr>
      </w:pPr>
    </w:p>
    <w:p w14:paraId="534C8CC0" w14:textId="70B082EC" w:rsidR="002A119B" w:rsidRDefault="002A119B" w:rsidP="0073550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ماتریس‌های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فضای حالت را بدست آورید.</w:t>
      </w:r>
    </w:p>
    <w:p w14:paraId="6F7762A8" w14:textId="24475357" w:rsidR="002A119B" w:rsidRPr="002065E0" w:rsidRDefault="002A119B" w:rsidP="00735508">
      <w:pPr>
        <w:spacing w:line="360" w:lineRule="auto"/>
        <w:rPr>
          <w:rFonts w:cs="B Nazanin+ Regular"/>
          <w:lang w:bidi="fa-IR"/>
        </w:rPr>
      </w:pPr>
      <m:oMathPara>
        <m:oMath>
          <m:r>
            <w:rPr>
              <w:rFonts w:ascii="Cambria Math" w:hAnsi="Cambria Math" w:cs="B Nazanin+ Regular"/>
              <w:lang w:bidi="fa-IR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stiff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arm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-1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hub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-1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stiff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eq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eq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3B1DB2F0" w14:textId="75D62BF7" w:rsidR="004927C8" w:rsidRPr="002065E0" w:rsidRDefault="002A119B" w:rsidP="00715EFA">
      <w:pPr>
        <w:spacing w:line="360" w:lineRule="auto"/>
        <w:rPr>
          <w:rFonts w:cs="B Nazanin+ Regular"/>
          <w:rtl/>
          <w:lang w:bidi="fa-IR"/>
        </w:rPr>
      </w:pPr>
      <m:oMathPara>
        <m:oMath>
          <m:r>
            <w:rPr>
              <w:rFonts w:ascii="Cambria Math" w:hAnsi="Cambria Math" w:cs="B Nazanin+ Regular"/>
              <w:lang w:bidi="fa-IR"/>
            </w:rPr>
            <m:t>B=</m:t>
          </m:r>
          <m:sSubSup>
            <m:sSubSup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+ Regular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hub</m:t>
              </m:r>
            </m:sub>
            <m:sup>
              <m:r>
                <w:rPr>
                  <w:rFonts w:ascii="Cambria Math" w:hAnsi="Cambria Math" w:cs="B Nazanin+ Regular"/>
                  <w:lang w:bidi="fa-IR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lang w:bidi="fa-IR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m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B Nazanin+ Regular"/>
              <w:lang w:bidi="fa-IR"/>
            </w:rPr>
            <m:t>,  C=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B Nazanin+ Regular"/>
              <w:lang w:bidi="fa-IR"/>
            </w:rPr>
            <m:t>,  D=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+ Regular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lang w:bidi="fa-IR"/>
                      </w:rPr>
                      <m:t>0</m:t>
                    </m:r>
                  </m:e>
                </m:mr>
              </m:m>
            </m:e>
          </m:d>
        </m:oMath>
      </m:oMathPara>
    </w:p>
    <w:p w14:paraId="5B2C96E2" w14:textId="5273F6E1" w:rsidR="004927C8" w:rsidRDefault="004927C8" w:rsidP="00715EFA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قطب‌های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سیستم را از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ماتریس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A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بدست آورید.</w:t>
      </w:r>
    </w:p>
    <w:p w14:paraId="0EC4F127" w14:textId="34618F3A" w:rsidR="00735508" w:rsidRPr="00735508" w:rsidRDefault="00000000" w:rsidP="00735508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p</m:t>
              </m:r>
            </m:sub>
          </m:sSub>
          <m:r>
            <w:rPr>
              <w:rFonts w:ascii="Cambria Math" w:hAnsi="Cambria Math" w:cs="B Nazanin+ Regular"/>
              <w:lang w:bidi="fa-IR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+ Regular"/>
                  <w:lang w:bidi="fa-IR"/>
                </w:rPr>
                <m:t>λI-A</m:t>
              </m:r>
            </m:e>
          </m:d>
          <m:r>
            <w:rPr>
              <w:rFonts w:ascii="Cambria Math" w:hAnsi="Cambria Math" w:cs="B Nazanin+ Regular"/>
              <w:lang w:bidi="fa-IR"/>
            </w:rPr>
            <m:t>==Eigenvalues of "A"</m:t>
          </m:r>
        </m:oMath>
      </m:oMathPara>
    </w:p>
    <w:p w14:paraId="5766CC29" w14:textId="5F718482" w:rsidR="008A40E2" w:rsidRPr="008A40E2" w:rsidRDefault="000E0D37" w:rsidP="000E0D37">
      <w:pPr>
        <w:pStyle w:val="NoSpacing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5D7D3A2C" wp14:editId="0C10893E">
            <wp:extent cx="5852160" cy="4120625"/>
            <wp:effectExtent l="0" t="0" r="0" b="0"/>
            <wp:docPr id="20736778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20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C22447" w14:textId="77777777" w:rsidR="002065E0" w:rsidRDefault="002065E0" w:rsidP="00AC1674">
      <w:pPr>
        <w:bidi/>
        <w:spacing w:line="360" w:lineRule="auto"/>
        <w:rPr>
          <w:rFonts w:cs="B Nazanin+ Regular"/>
          <w:sz w:val="28"/>
          <w:szCs w:val="28"/>
          <w:lang w:bidi="fa-IR"/>
        </w:rPr>
      </w:pPr>
    </w:p>
    <w:p w14:paraId="15D0D53C" w14:textId="77777777" w:rsidR="00DF0031" w:rsidRDefault="00DF0031" w:rsidP="00DF0031">
      <w:pPr>
        <w:bidi/>
        <w:spacing w:line="360" w:lineRule="auto"/>
        <w:rPr>
          <w:rFonts w:cs="B Nazanin+ Regular"/>
          <w:sz w:val="28"/>
          <w:szCs w:val="28"/>
          <w:lang w:bidi="fa-IR"/>
        </w:rPr>
      </w:pPr>
    </w:p>
    <w:p w14:paraId="1ABB3ADA" w14:textId="77777777" w:rsidR="002065E0" w:rsidRDefault="002065E0" w:rsidP="002065E0">
      <w:pPr>
        <w:bidi/>
        <w:spacing w:line="360" w:lineRule="auto"/>
        <w:rPr>
          <w:rFonts w:cs="B Nazanin+ Regular"/>
          <w:sz w:val="28"/>
          <w:szCs w:val="28"/>
          <w:lang w:bidi="fa-IR"/>
        </w:rPr>
      </w:pPr>
    </w:p>
    <w:p w14:paraId="5B23DE5C" w14:textId="3EF6BCF1" w:rsidR="002A119B" w:rsidRDefault="00735508" w:rsidP="002065E0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>+ توابع تبدیل را بدست آورید.</w:t>
      </w:r>
    </w:p>
    <w:p w14:paraId="2EFC6BE1" w14:textId="35CB120F" w:rsidR="00735508" w:rsidRPr="00110E93" w:rsidRDefault="00204D1E" w:rsidP="00AC1674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Y=C</m:t>
          </m:r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-1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BU+D</m:t>
          </m:r>
        </m:oMath>
      </m:oMathPara>
    </w:p>
    <w:p w14:paraId="60577DB9" w14:textId="7A9E31CA" w:rsidR="00AC1674" w:rsidRDefault="000E0D37" w:rsidP="00715EFA">
      <w:pPr>
        <w:pStyle w:val="NoSpacing"/>
        <w:spacing w:line="360" w:lineRule="auto"/>
        <w:jc w:val="center"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506C177" wp14:editId="29CCA0BB">
            <wp:extent cx="4023360" cy="7421651"/>
            <wp:effectExtent l="0" t="0" r="0" b="0"/>
            <wp:docPr id="174441028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7421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182DCB" w14:textId="45339915" w:rsidR="00371448" w:rsidRDefault="00371448" w:rsidP="00371448">
      <w:pPr>
        <w:spacing w:line="360" w:lineRule="auto"/>
        <w:ind w:firstLine="0"/>
        <w:jc w:val="center"/>
        <w:rPr>
          <w:rFonts w:cs="B Nazanin+ Regular"/>
          <w:sz w:val="28"/>
          <w:szCs w:val="28"/>
          <w:lang w:bidi="fa-IR"/>
        </w:rPr>
      </w:pPr>
      <w:r w:rsidRPr="00371448">
        <w:rPr>
          <w:rFonts w:cs="B Nazanin+ Regular"/>
          <w:noProof/>
          <w:sz w:val="28"/>
          <w:szCs w:val="28"/>
          <w:lang w:bidi="fa-IR"/>
        </w:rPr>
        <w:lastRenderedPageBreak/>
        <w:drawing>
          <wp:inline distT="0" distB="0" distL="0" distR="0" wp14:anchorId="67849571" wp14:editId="02CCC9FA">
            <wp:extent cx="4023360" cy="2570277"/>
            <wp:effectExtent l="0" t="0" r="0" b="0"/>
            <wp:docPr id="2034519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19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257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842CB" w14:textId="432A9EBA" w:rsidR="002A119B" w:rsidRDefault="00AC1674" w:rsidP="00371448">
      <w:pPr>
        <w:bidi/>
        <w:spacing w:line="360" w:lineRule="auto"/>
        <w:ind w:firstLine="0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آیا در این سیستم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قطب‌ها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و مقادیر ویژه برابرند؟ توضیح دهید.</w:t>
      </w:r>
    </w:p>
    <w:p w14:paraId="7BA808F7" w14:textId="1FEA4F10" w:rsidR="002065E0" w:rsidRDefault="00AC1674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  <w:r>
        <w:rPr>
          <w:rFonts w:cs="B Nazanin+ Regular" w:hint="cs"/>
          <w:kern w:val="0"/>
          <w:sz w:val="28"/>
          <w:szCs w:val="28"/>
          <w:rtl/>
          <w:lang w:bidi="fa-IR"/>
        </w:rPr>
        <w:t>- بله.</w:t>
      </w:r>
      <w:r w:rsidR="00B8749A">
        <w:rPr>
          <w:rFonts w:cs="B Nazanin+ Regular" w:hint="cs"/>
          <w:kern w:val="0"/>
          <w:sz w:val="28"/>
          <w:szCs w:val="28"/>
          <w:rtl/>
          <w:lang w:bidi="fa-IR"/>
        </w:rPr>
        <w:t xml:space="preserve"> همانطور که نشان داده شده است </w:t>
      </w:r>
      <w:proofErr w:type="spellStart"/>
      <w:r w:rsidR="00B8749A">
        <w:rPr>
          <w:rFonts w:cs="B Nazanin+ Regular" w:hint="cs"/>
          <w:kern w:val="0"/>
          <w:sz w:val="28"/>
          <w:szCs w:val="28"/>
          <w:rtl/>
          <w:lang w:bidi="fa-IR"/>
        </w:rPr>
        <w:t>قطب‌ها</w:t>
      </w:r>
      <w:proofErr w:type="spellEnd"/>
      <w:r w:rsidR="00B8749A">
        <w:rPr>
          <w:rFonts w:cs="B Nazanin+ Regular" w:hint="cs"/>
          <w:kern w:val="0"/>
          <w:sz w:val="28"/>
          <w:szCs w:val="28"/>
          <w:rtl/>
          <w:lang w:bidi="fa-IR"/>
        </w:rPr>
        <w:t xml:space="preserve"> با مقادیر ویژه برابرند</w:t>
      </w:r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زیرا در صورتی که حذف صفر و قطب رخ ندهد شاهد این خواهیم بود که مقادیر ویژه </w:t>
      </w:r>
      <w:proofErr w:type="spellStart"/>
      <w:r>
        <w:rPr>
          <w:rFonts w:cs="B Nazanin+ Regular" w:hint="cs"/>
          <w:kern w:val="0"/>
          <w:sz w:val="28"/>
          <w:szCs w:val="28"/>
          <w:rtl/>
          <w:lang w:bidi="fa-IR"/>
        </w:rPr>
        <w:t>ماتریس</w:t>
      </w:r>
      <w:proofErr w:type="spellEnd"/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حالت،‌ </w:t>
      </w:r>
      <w:proofErr w:type="spellStart"/>
      <w:r>
        <w:rPr>
          <w:rFonts w:cs="B Nazanin+ Regular" w:hint="cs"/>
          <w:kern w:val="0"/>
          <w:sz w:val="28"/>
          <w:szCs w:val="28"/>
          <w:rtl/>
          <w:lang w:bidi="fa-IR"/>
        </w:rPr>
        <w:t>قطب‌های</w:t>
      </w:r>
      <w:proofErr w:type="spellEnd"/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سیستم خواهد بود.</w:t>
      </w:r>
    </w:p>
    <w:p w14:paraId="48210F44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3902ADEF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24F95D0A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0F4337FC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02C88CA2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34DA2E82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0F3FC15A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5BFA7EA3" w14:textId="77777777" w:rsidR="00371448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5124367C" w14:textId="77777777" w:rsidR="00371448" w:rsidRPr="00B8749A" w:rsidRDefault="00371448" w:rsidP="00371448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</w:p>
    <w:p w14:paraId="14D9B8C9" w14:textId="52C92260" w:rsidR="005F5580" w:rsidRPr="00F2649A" w:rsidRDefault="00E45C91" w:rsidP="00027216">
      <w:pPr>
        <w:pStyle w:val="Heading1"/>
        <w:bidi/>
        <w:spacing w:line="360" w:lineRule="auto"/>
        <w:rPr>
          <w:rFonts w:cs="B Titr"/>
          <w:sz w:val="32"/>
          <w:szCs w:val="32"/>
          <w:rtl/>
        </w:rPr>
      </w:pPr>
      <w:bookmarkStart w:id="5" w:name="_Toc136136121"/>
      <w:r w:rsidRPr="00F2649A">
        <w:rPr>
          <w:rFonts w:cs="B Titr"/>
          <w:sz w:val="32"/>
          <w:szCs w:val="32"/>
          <w:rtl/>
        </w:rPr>
        <w:lastRenderedPageBreak/>
        <w:t>طراحی کنترل کننده</w:t>
      </w:r>
      <w:r w:rsidRPr="00F2649A">
        <w:rPr>
          <w:rFonts w:cs="B Titr"/>
          <w:sz w:val="32"/>
          <w:szCs w:val="32"/>
        </w:rPr>
        <w:t xml:space="preserve"> </w:t>
      </w:r>
      <w:r w:rsidRPr="00F2649A">
        <w:rPr>
          <w:rFonts w:ascii="Cambria" w:hAnsi="Cambria" w:cs="B Titr"/>
          <w:sz w:val="32"/>
          <w:szCs w:val="32"/>
        </w:rPr>
        <w:t>lead</w:t>
      </w:r>
      <w:r w:rsidRPr="00F2649A">
        <w:rPr>
          <w:rFonts w:cs="B Titr"/>
          <w:sz w:val="32"/>
          <w:szCs w:val="32"/>
        </w:rPr>
        <w:t xml:space="preserve"> </w:t>
      </w:r>
      <w:r w:rsidRPr="00F2649A">
        <w:rPr>
          <w:rFonts w:cs="B Titr"/>
          <w:sz w:val="32"/>
          <w:szCs w:val="32"/>
          <w:rtl/>
        </w:rPr>
        <w:t>برای کنترل رفتار مفصل نرم</w:t>
      </w:r>
      <w:r w:rsidR="008921F8">
        <w:rPr>
          <w:rFonts w:cs="B Titr" w:hint="cs"/>
          <w:sz w:val="32"/>
          <w:szCs w:val="32"/>
          <w:rtl/>
        </w:rPr>
        <w:t xml:space="preserve"> مبتنی بر کد ۱</w:t>
      </w:r>
      <w:bookmarkEnd w:id="5"/>
    </w:p>
    <w:p w14:paraId="2E248F54" w14:textId="798F6599" w:rsidR="00E45C91" w:rsidRDefault="00E45C91" w:rsidP="00027216">
      <w:pPr>
        <w:pStyle w:val="Heading2"/>
        <w:bidi/>
        <w:spacing w:line="360" w:lineRule="auto"/>
        <w:rPr>
          <w:rFonts w:cs="B Nazanin+ Regular"/>
          <w:sz w:val="28"/>
          <w:szCs w:val="28"/>
          <w:rtl/>
        </w:rPr>
      </w:pPr>
      <w:bookmarkStart w:id="6" w:name="_Toc136136122"/>
      <w:r w:rsidRPr="00E45C91">
        <w:rPr>
          <w:rFonts w:cs="B Nazanin+ Regular" w:hint="cs"/>
          <w:sz w:val="28"/>
          <w:szCs w:val="28"/>
          <w:rtl/>
        </w:rPr>
        <w:t>پیش طراحی</w:t>
      </w:r>
      <w:bookmarkEnd w:id="6"/>
    </w:p>
    <w:p w14:paraId="4E0E179D" w14:textId="611CCE58" w:rsidR="00E45C91" w:rsidRPr="00F2649A" w:rsidRDefault="00E45C91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  <w:r w:rsidRPr="00F2649A">
        <w:rPr>
          <w:rFonts w:cs="B Nazanin+ Regular"/>
          <w:sz w:val="28"/>
          <w:szCs w:val="28"/>
          <w:rtl/>
        </w:rPr>
        <w:t>ابتدا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از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</w:t>
      </w:r>
      <w:r w:rsidRPr="00F2649A">
        <w:rPr>
          <w:rFonts w:cs="B Nazanin+ Regular"/>
          <w:sz w:val="28"/>
          <w:szCs w:val="28"/>
          <w:rtl/>
        </w:rPr>
        <w:t xml:space="preserve"> بودن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>، اطم</w:t>
      </w:r>
      <w:r w:rsidRPr="00F2649A">
        <w:rPr>
          <w:rFonts w:cs="B Nazanin+ Regular" w:hint="cs"/>
          <w:sz w:val="28"/>
          <w:szCs w:val="28"/>
          <w:rtl/>
        </w:rPr>
        <w:t>ینان</w:t>
      </w:r>
      <w:r w:rsidRPr="00F2649A">
        <w:rPr>
          <w:rFonts w:cs="B Nazanin+ Regular"/>
          <w:sz w:val="28"/>
          <w:szCs w:val="28"/>
          <w:rtl/>
        </w:rPr>
        <w:t xml:space="preserve"> حاصل کرد.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به آن معنا</w:t>
      </w:r>
      <w:r w:rsidRPr="00F2649A">
        <w:rPr>
          <w:rFonts w:cs="B Nazanin+ Regular" w:hint="cs"/>
          <w:sz w:val="28"/>
          <w:szCs w:val="28"/>
          <w:rtl/>
        </w:rPr>
        <w:t xml:space="preserve"> ا</w:t>
      </w:r>
      <w:r w:rsidRPr="00F2649A">
        <w:rPr>
          <w:rFonts w:cs="B Nazanin+ Regular"/>
          <w:sz w:val="28"/>
          <w:szCs w:val="28"/>
          <w:rtl/>
        </w:rPr>
        <w:t>ست که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یری</w:t>
      </w:r>
      <w:r w:rsidRPr="00F2649A">
        <w:rPr>
          <w:rFonts w:cs="B Nazanin+ Regular"/>
          <w:sz w:val="28"/>
          <w:szCs w:val="28"/>
          <w:rtl/>
        </w:rPr>
        <w:t xml:space="preserve"> را تشک</w:t>
      </w:r>
      <w:r w:rsidRPr="00F2649A">
        <w:rPr>
          <w:rFonts w:cs="B Nazanin+ Regular" w:hint="cs"/>
          <w:sz w:val="28"/>
          <w:szCs w:val="28"/>
          <w:rtl/>
        </w:rPr>
        <w:t>یل</w:t>
      </w:r>
      <w:r w:rsidRPr="00F2649A">
        <w:rPr>
          <w:rFonts w:cs="B Nazanin+ Regular"/>
          <w:sz w:val="28"/>
          <w:szCs w:val="28"/>
          <w:rtl/>
        </w:rPr>
        <w:t xml:space="preserve"> داد. حال که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 xml:space="preserve"> ما از مرتبه</w:t>
      </w:r>
      <w:r w:rsidRPr="00F2649A">
        <w:rPr>
          <w:rFonts w:cs="B Nazanin+ Regular" w:hint="cs"/>
          <w:sz w:val="28"/>
          <w:szCs w:val="28"/>
          <w:rtl/>
        </w:rPr>
        <w:t xml:space="preserve"> ۲</w:t>
      </w:r>
      <w:r w:rsidRPr="00F2649A">
        <w:rPr>
          <w:rFonts w:cs="B Nazanin+ Regular"/>
          <w:sz w:val="28"/>
          <w:szCs w:val="28"/>
          <w:rtl/>
        </w:rPr>
        <w:t xml:space="preserve"> بوده و چهار متغ</w:t>
      </w:r>
      <w:r w:rsidRPr="00F2649A">
        <w:rPr>
          <w:rFonts w:cs="B Nazanin+ Regular" w:hint="cs"/>
          <w:sz w:val="28"/>
          <w:szCs w:val="28"/>
          <w:rtl/>
        </w:rPr>
        <w:t>یر</w:t>
      </w:r>
      <w:r w:rsidRPr="00F2649A">
        <w:rPr>
          <w:rFonts w:cs="B Nazanin+ Regular"/>
          <w:sz w:val="28"/>
          <w:szCs w:val="28"/>
          <w:rtl/>
        </w:rPr>
        <w:t xml:space="preserve"> حالت دارد</w:t>
      </w:r>
      <w:r w:rsidRPr="00F2649A">
        <w:rPr>
          <w:rFonts w:cs="B Nazanin+ Regular" w:hint="cs"/>
          <w:sz w:val="28"/>
          <w:szCs w:val="28"/>
          <w:rtl/>
        </w:rPr>
        <w:t>؛</w:t>
      </w:r>
      <w:r w:rsidRPr="00F2649A">
        <w:rPr>
          <w:rFonts w:cs="B Nazanin+ Regular"/>
          <w:sz w:val="28"/>
          <w:szCs w:val="28"/>
          <w:rtl/>
        </w:rPr>
        <w:t xml:space="preserve"> خواه</w:t>
      </w:r>
      <w:r w:rsidRPr="00F2649A">
        <w:rPr>
          <w:rFonts w:cs="B Nazanin+ Regular" w:hint="cs"/>
          <w:sz w:val="28"/>
          <w:szCs w:val="28"/>
          <w:rtl/>
        </w:rPr>
        <w:t>یم</w:t>
      </w:r>
      <w:r w:rsidRPr="00F2649A">
        <w:rPr>
          <w:rFonts w:cs="B Nazanin+ Regular"/>
          <w:sz w:val="28"/>
          <w:szCs w:val="28"/>
          <w:rtl/>
        </w:rPr>
        <w:t xml:space="preserve"> داشت:</w:t>
      </w:r>
    </w:p>
    <w:p w14:paraId="0DACAFBD" w14:textId="2B89DE4D" w:rsidR="00E45C91" w:rsidRPr="00F2649A" w:rsidRDefault="00000000" w:rsidP="00027216">
      <w:pPr>
        <w:spacing w:line="360" w:lineRule="auto"/>
        <w:jc w:val="lowKashida"/>
        <w:rPr>
          <w:rFonts w:cs="B Nazanin+ Regular"/>
          <w:sz w:val="28"/>
          <w:szCs w:val="28"/>
        </w:rPr>
      </w:pP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B Nazanin+ Regular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B Nazanin+ Regular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B Nazanin+ Regular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AB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B Nazanin+ Regular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 w:cs="B Nazanin+ Regular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</m:mr>
                  </m:m>
                </m:e>
              </m:mr>
            </m:m>
          </m:e>
        </m:d>
      </m:oMath>
      <w:r w:rsidR="00E45C91" w:rsidRPr="00F2649A">
        <w:rPr>
          <w:rFonts w:cs="B Nazanin+ Regular"/>
          <w:sz w:val="28"/>
          <w:szCs w:val="28"/>
          <w:rtl/>
        </w:rPr>
        <w:t xml:space="preserve"> </w:t>
      </w:r>
    </w:p>
    <w:p w14:paraId="050A707F" w14:textId="01484A2A" w:rsidR="004A441A" w:rsidRDefault="00E45C91" w:rsidP="00715EFA">
      <w:pPr>
        <w:bidi/>
        <w:spacing w:line="360" w:lineRule="auto"/>
        <w:jc w:val="lowKashida"/>
        <w:rPr>
          <w:rFonts w:cs="B Nazanin+ Regular"/>
          <w:sz w:val="28"/>
          <w:szCs w:val="28"/>
          <w:u w:val="single"/>
        </w:rPr>
      </w:pPr>
      <w:r w:rsidRPr="00F2649A">
        <w:rPr>
          <w:rFonts w:cs="B Nazanin+ Regular" w:hint="cs"/>
          <w:sz w:val="28"/>
          <w:szCs w:val="28"/>
          <w:rtl/>
        </w:rPr>
        <w:t>البته</w:t>
      </w:r>
      <w:r w:rsidRPr="00F2649A">
        <w:rPr>
          <w:rFonts w:cs="B Nazanin+ Regular"/>
          <w:sz w:val="28"/>
          <w:szCs w:val="28"/>
          <w:rtl/>
        </w:rPr>
        <w:t xml:space="preserve">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با دستور خاص خود در مح</w:t>
      </w:r>
      <w:r w:rsidRPr="00F2649A">
        <w:rPr>
          <w:rFonts w:cs="B Nazanin+ Regular" w:hint="cs"/>
          <w:sz w:val="28"/>
          <w:szCs w:val="28"/>
          <w:rtl/>
        </w:rPr>
        <w:t>یط</w:t>
      </w:r>
      <w:r w:rsidRPr="00F2649A">
        <w:rPr>
          <w:rFonts w:cs="B Nazanin+ Regular"/>
          <w:sz w:val="28"/>
          <w:szCs w:val="28"/>
          <w:rtl/>
        </w:rPr>
        <w:t xml:space="preserve"> متلب، آرا</w:t>
      </w:r>
      <w:r w:rsidRPr="00F2649A">
        <w:rPr>
          <w:rFonts w:cs="B Nazanin+ Regular" w:hint="cs"/>
          <w:sz w:val="28"/>
          <w:szCs w:val="28"/>
          <w:rtl/>
        </w:rPr>
        <w:t>یش</w:t>
      </w:r>
      <w:r w:rsidRPr="00F2649A">
        <w:rPr>
          <w:rFonts w:cs="B Nazanin+ Regular"/>
          <w:sz w:val="28"/>
          <w:szCs w:val="28"/>
          <w:rtl/>
        </w:rPr>
        <w:t xml:space="preserve"> داده م</w:t>
      </w:r>
      <w:r w:rsidRPr="00F2649A">
        <w:rPr>
          <w:rFonts w:cs="B Nazanin+ Regular" w:hint="cs"/>
          <w:sz w:val="28"/>
          <w:szCs w:val="28"/>
          <w:rtl/>
        </w:rPr>
        <w:t>ی</w:t>
      </w:r>
      <w:r w:rsidR="00F2649A"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</w:rPr>
        <w:t>شود</w:t>
      </w:r>
      <w:r w:rsidRPr="00F2649A">
        <w:rPr>
          <w:rFonts w:cs="B Nazanin+ Regular"/>
          <w:sz w:val="28"/>
          <w:szCs w:val="28"/>
          <w:rtl/>
        </w:rPr>
        <w:t>. م</w:t>
      </w:r>
      <w:r w:rsidRPr="00F2649A">
        <w:rPr>
          <w:rFonts w:cs="B Nazanin+ Regular" w:hint="cs"/>
          <w:sz w:val="28"/>
          <w:szCs w:val="28"/>
          <w:rtl/>
        </w:rPr>
        <w:t>ی</w:t>
      </w:r>
      <w:r w:rsidR="00F2649A"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 w:hint="cs"/>
          <w:sz w:val="28"/>
          <w:szCs w:val="28"/>
          <w:rtl/>
        </w:rPr>
        <w:t>دانیم</w:t>
      </w:r>
      <w:r w:rsidRPr="00F2649A">
        <w:rPr>
          <w:rFonts w:cs="B Nazanin+ Regular"/>
          <w:sz w:val="28"/>
          <w:szCs w:val="28"/>
          <w:rtl/>
        </w:rPr>
        <w:t xml:space="preserve"> که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رنک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="00F2649A"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یری</w:t>
      </w:r>
      <w:r w:rsidRPr="00F2649A">
        <w:rPr>
          <w:rFonts w:cs="B Nazanin+ Regular"/>
          <w:sz w:val="28"/>
          <w:szCs w:val="28"/>
          <w:rtl/>
        </w:rPr>
        <w:t xml:space="preserve"> در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>، مساو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با </w:t>
      </w:r>
      <w:r w:rsidR="00F2649A" w:rsidRPr="00F2649A">
        <w:rPr>
          <w:rFonts w:cs="B Nazanin+ Regular" w:hint="cs"/>
          <w:sz w:val="28"/>
          <w:szCs w:val="28"/>
          <w:rtl/>
        </w:rPr>
        <w:t>۴</w:t>
      </w:r>
      <w:r w:rsidRPr="00F2649A">
        <w:rPr>
          <w:rFonts w:cs="B Nazanin+ Regular"/>
          <w:sz w:val="28"/>
          <w:szCs w:val="28"/>
          <w:rtl/>
        </w:rPr>
        <w:t xml:space="preserve"> باشد. با چک کردن در توابع مربوط، درم</w:t>
      </w:r>
      <w:r w:rsidRPr="00F2649A">
        <w:rPr>
          <w:rFonts w:cs="B Nazanin+ Regular" w:hint="cs"/>
          <w:sz w:val="28"/>
          <w:szCs w:val="28"/>
          <w:rtl/>
        </w:rPr>
        <w:t>ی</w:t>
      </w:r>
      <w:r w:rsidR="00F2649A" w:rsidRPr="00F2649A">
        <w:rPr>
          <w:rFonts w:cs="B Nazanin+ Regular" w:hint="cs"/>
          <w:sz w:val="28"/>
          <w:szCs w:val="28"/>
          <w:rtl/>
        </w:rPr>
        <w:t>‌ی</w:t>
      </w:r>
      <w:r w:rsidRPr="00F2649A">
        <w:rPr>
          <w:rFonts w:cs="B Nazanin+ Regular" w:hint="cs"/>
          <w:sz w:val="28"/>
          <w:szCs w:val="28"/>
          <w:rtl/>
        </w:rPr>
        <w:t>ابیم</w:t>
      </w:r>
      <w:r w:rsidRPr="00F2649A">
        <w:rPr>
          <w:rFonts w:cs="B Nazanin+ Regular"/>
          <w:sz w:val="28"/>
          <w:szCs w:val="28"/>
          <w:rtl/>
        </w:rPr>
        <w:t xml:space="preserve"> که </w:t>
      </w:r>
      <w:r w:rsidRPr="00867065">
        <w:rPr>
          <w:rFonts w:cs="B Nazanin+ Regular"/>
          <w:sz w:val="28"/>
          <w:szCs w:val="28"/>
          <w:u w:val="single"/>
          <w:rtl/>
        </w:rPr>
        <w:t>س</w:t>
      </w:r>
      <w:r w:rsidRPr="00867065">
        <w:rPr>
          <w:rFonts w:cs="B Nazanin+ Regular" w:hint="cs"/>
          <w:sz w:val="28"/>
          <w:szCs w:val="28"/>
          <w:u w:val="single"/>
          <w:rtl/>
        </w:rPr>
        <w:t>یستم</w:t>
      </w:r>
      <w:r w:rsidRPr="00867065">
        <w:rPr>
          <w:rFonts w:cs="B Nazanin+ Regular"/>
          <w:sz w:val="28"/>
          <w:szCs w:val="28"/>
          <w:u w:val="single"/>
          <w:rtl/>
        </w:rPr>
        <w:t xml:space="preserve"> کنترل</w:t>
      </w:r>
      <w:r w:rsidR="00F2649A" w:rsidRPr="00867065">
        <w:rPr>
          <w:rFonts w:cs="B Nazanin+ Regular" w:hint="cs"/>
          <w:sz w:val="28"/>
          <w:szCs w:val="28"/>
          <w:u w:val="single"/>
          <w:rtl/>
        </w:rPr>
        <w:t>‌</w:t>
      </w:r>
      <w:r w:rsidRPr="00867065">
        <w:rPr>
          <w:rFonts w:cs="B Nazanin+ Regular"/>
          <w:sz w:val="28"/>
          <w:szCs w:val="28"/>
          <w:u w:val="single"/>
          <w:rtl/>
        </w:rPr>
        <w:t>پذ</w:t>
      </w:r>
      <w:r w:rsidRPr="00867065">
        <w:rPr>
          <w:rFonts w:cs="B Nazanin+ Regular" w:hint="cs"/>
          <w:sz w:val="28"/>
          <w:szCs w:val="28"/>
          <w:u w:val="single"/>
          <w:rtl/>
        </w:rPr>
        <w:t>یر</w:t>
      </w:r>
      <w:r w:rsidRPr="00867065">
        <w:rPr>
          <w:rFonts w:cs="B Nazanin+ Regular"/>
          <w:sz w:val="28"/>
          <w:szCs w:val="28"/>
          <w:u w:val="single"/>
          <w:rtl/>
        </w:rPr>
        <w:t xml:space="preserve"> است.</w:t>
      </w:r>
    </w:p>
    <w:p w14:paraId="59FC1466" w14:textId="5DBF7E5B" w:rsidR="00715EFA" w:rsidRPr="00715EFA" w:rsidRDefault="006C47B0" w:rsidP="00B8749A">
      <w:pPr>
        <w:pStyle w:val="NoSpacing"/>
      </w:pPr>
      <w:r w:rsidRPr="006C47B0">
        <w:rPr>
          <w:noProof/>
        </w:rPr>
        <w:drawing>
          <wp:inline distT="0" distB="0" distL="0" distR="0" wp14:anchorId="165F61EC" wp14:editId="3317E44E">
            <wp:extent cx="5852160" cy="2009492"/>
            <wp:effectExtent l="0" t="0" r="0" b="0"/>
            <wp:docPr id="75443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3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578A" w14:textId="356651CB" w:rsidR="00E45C91" w:rsidRDefault="00E45C91" w:rsidP="00027216">
      <w:pPr>
        <w:bidi/>
        <w:spacing w:line="360" w:lineRule="auto"/>
        <w:jc w:val="lowKashida"/>
        <w:rPr>
          <w:rFonts w:cs="B Nazanin+ Regular"/>
          <w:sz w:val="28"/>
          <w:szCs w:val="28"/>
        </w:rPr>
      </w:pPr>
      <w:r w:rsidRPr="00F2649A">
        <w:rPr>
          <w:rFonts w:cs="B Nazanin+ Regular" w:hint="cs"/>
          <w:sz w:val="28"/>
          <w:szCs w:val="28"/>
          <w:rtl/>
        </w:rPr>
        <w:t>طبق</w:t>
      </w:r>
      <w:r w:rsidRPr="00F2649A">
        <w:rPr>
          <w:rFonts w:cs="B Nazanin+ Regular"/>
          <w:sz w:val="28"/>
          <w:szCs w:val="28"/>
          <w:rtl/>
        </w:rPr>
        <w:t xml:space="preserve"> صورت سوال ،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="00F2649A"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کننده</w:t>
      </w:r>
      <w:r w:rsidR="00F2649A"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طراح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گردد که دارا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حد فاز مطلوب</w:t>
      </w:r>
      <w:r w:rsidR="00F2649A" w:rsidRPr="00F2649A">
        <w:rPr>
          <w:rFonts w:cs="B Nazanin+ Regular" w:hint="cs"/>
          <w:sz w:val="28"/>
          <w:szCs w:val="28"/>
          <w:rtl/>
        </w:rPr>
        <w:t xml:space="preserve"> ۷۰</w:t>
      </w:r>
      <w:r w:rsidRPr="00F2649A">
        <w:rPr>
          <w:rFonts w:cs="B Nazanin+ Regular"/>
          <w:sz w:val="28"/>
          <w:szCs w:val="28"/>
          <w:rtl/>
        </w:rPr>
        <w:t xml:space="preserve"> درجه بوده و ثابت خطا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ش</w:t>
      </w:r>
      <w:r w:rsidRPr="00F2649A">
        <w:rPr>
          <w:rFonts w:cs="B Nazanin+ Regular" w:hint="cs"/>
          <w:sz w:val="28"/>
          <w:szCs w:val="28"/>
          <w:rtl/>
        </w:rPr>
        <w:t>یب</w:t>
      </w:r>
      <w:r w:rsidRPr="00F2649A">
        <w:rPr>
          <w:rFonts w:cs="B Nazanin+ Regular"/>
          <w:sz w:val="28"/>
          <w:szCs w:val="28"/>
          <w:rtl/>
        </w:rPr>
        <w:t xml:space="preserve"> آن </w:t>
      </w:r>
      <w:r w:rsidR="00F2649A" w:rsidRPr="00F2649A">
        <w:rPr>
          <w:rFonts w:cs="B Nazanin+ Regular" w:hint="cs"/>
          <w:sz w:val="28"/>
          <w:szCs w:val="28"/>
          <w:rtl/>
        </w:rPr>
        <w:t xml:space="preserve">۱۰ </w:t>
      </w:r>
      <w:r w:rsidRPr="00F2649A">
        <w:rPr>
          <w:rFonts w:cs="B Nazanin+ Regular"/>
          <w:sz w:val="28"/>
          <w:szCs w:val="28"/>
          <w:rtl/>
        </w:rPr>
        <w:t>باشد. همچن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پهنا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بان</w:t>
      </w:r>
      <w:r w:rsidR="00F2649A" w:rsidRPr="00F2649A">
        <w:rPr>
          <w:rFonts w:cs="B Nazanin+ Regular" w:hint="cs"/>
          <w:sz w:val="28"/>
          <w:szCs w:val="28"/>
          <w:rtl/>
        </w:rPr>
        <w:t>د ۵</w:t>
      </w:r>
      <w:r w:rsidRPr="00F2649A">
        <w:rPr>
          <w:rFonts w:cs="B Nazanin+ Regular"/>
          <w:sz w:val="28"/>
          <w:szCs w:val="28"/>
          <w:rtl/>
        </w:rPr>
        <w:t xml:space="preserve"> راد</w:t>
      </w:r>
      <w:r w:rsidRPr="00F2649A">
        <w:rPr>
          <w:rFonts w:cs="B Nazanin+ Regular" w:hint="cs"/>
          <w:sz w:val="28"/>
          <w:szCs w:val="28"/>
          <w:rtl/>
        </w:rPr>
        <w:t>یان</w:t>
      </w:r>
      <w:r w:rsidRPr="00F2649A">
        <w:rPr>
          <w:rFonts w:cs="B Nazanin+ Regular"/>
          <w:sz w:val="28"/>
          <w:szCs w:val="28"/>
          <w:rtl/>
        </w:rPr>
        <w:t xml:space="preserve"> بر ثان</w:t>
      </w:r>
      <w:r w:rsidRPr="00F2649A">
        <w:rPr>
          <w:rFonts w:cs="B Nazanin+ Regular" w:hint="cs"/>
          <w:sz w:val="28"/>
          <w:szCs w:val="28"/>
          <w:rtl/>
        </w:rPr>
        <w:t>یه</w:t>
      </w:r>
      <w:r w:rsidRPr="00F2649A">
        <w:rPr>
          <w:rFonts w:cs="B Nazanin+ Regular"/>
          <w:sz w:val="28"/>
          <w:szCs w:val="28"/>
          <w:rtl/>
        </w:rPr>
        <w:t xml:space="preserve"> ن</w:t>
      </w:r>
      <w:r w:rsidRPr="00F2649A">
        <w:rPr>
          <w:rFonts w:cs="B Nazanin+ Regular" w:hint="cs"/>
          <w:sz w:val="28"/>
          <w:szCs w:val="28"/>
          <w:rtl/>
        </w:rPr>
        <w:t>یز</w:t>
      </w:r>
      <w:r w:rsidRPr="00F2649A">
        <w:rPr>
          <w:rFonts w:cs="B Nazanin+ Regular"/>
          <w:sz w:val="28"/>
          <w:szCs w:val="28"/>
          <w:rtl/>
        </w:rPr>
        <w:t xml:space="preserve"> جزء مشخصات مطلوب م</w:t>
      </w:r>
      <w:r w:rsidRPr="00F2649A">
        <w:rPr>
          <w:rFonts w:cs="B Nazanin+ Regular" w:hint="cs"/>
          <w:sz w:val="28"/>
          <w:szCs w:val="28"/>
          <w:rtl/>
        </w:rPr>
        <w:t>ی</w:t>
      </w:r>
      <w:r w:rsidR="00F2649A"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 w:hint="cs"/>
          <w:sz w:val="28"/>
          <w:szCs w:val="28"/>
          <w:rtl/>
        </w:rPr>
        <w:t>باشد</w:t>
      </w:r>
      <w:r w:rsidR="00F2649A" w:rsidRPr="00F2649A">
        <w:rPr>
          <w:rFonts w:cs="B Nazanin+ Regular" w:hint="cs"/>
          <w:sz w:val="28"/>
          <w:szCs w:val="28"/>
          <w:rtl/>
        </w:rPr>
        <w:t>.</w:t>
      </w:r>
    </w:p>
    <w:p w14:paraId="1EF12A44" w14:textId="77777777" w:rsidR="00715EFA" w:rsidRDefault="00715EFA" w:rsidP="00715EFA">
      <w:pPr>
        <w:bidi/>
        <w:spacing w:line="360" w:lineRule="auto"/>
        <w:jc w:val="lowKashida"/>
        <w:rPr>
          <w:rFonts w:cs="B Nazanin+ Regular"/>
          <w:sz w:val="28"/>
          <w:szCs w:val="28"/>
        </w:rPr>
      </w:pPr>
    </w:p>
    <w:p w14:paraId="0A6F6CA6" w14:textId="77777777" w:rsidR="00715EFA" w:rsidRDefault="00715EFA" w:rsidP="00715EFA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61FB4681" w14:textId="77777777" w:rsidR="00B8749A" w:rsidRDefault="00B8749A" w:rsidP="00B8749A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6CDD1AEC" w14:textId="77777777" w:rsidR="00B8749A" w:rsidRPr="00F2649A" w:rsidRDefault="00B8749A" w:rsidP="00B8749A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4CF3EDE3" w14:textId="1FE40478" w:rsidR="00F2649A" w:rsidRDefault="00F2649A" w:rsidP="00027216">
      <w:pPr>
        <w:pStyle w:val="Heading2"/>
        <w:bidi/>
        <w:spacing w:line="360" w:lineRule="auto"/>
        <w:rPr>
          <w:rFonts w:cs="B Nazanin+ Regular"/>
          <w:sz w:val="28"/>
          <w:szCs w:val="28"/>
          <w:rtl/>
        </w:rPr>
      </w:pPr>
      <w:bookmarkStart w:id="7" w:name="_Toc136136123"/>
      <w:r w:rsidRPr="00F2649A">
        <w:rPr>
          <w:rFonts w:cs="B Nazanin+ Regular" w:hint="cs"/>
          <w:sz w:val="28"/>
          <w:szCs w:val="28"/>
          <w:rtl/>
        </w:rPr>
        <w:lastRenderedPageBreak/>
        <w:t>طراحی</w:t>
      </w:r>
      <w:bookmarkEnd w:id="7"/>
    </w:p>
    <w:p w14:paraId="6E799A55" w14:textId="42C0CF5C" w:rsidR="00F2649A" w:rsidRDefault="00F2649A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یدانیم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فرم کل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کنترل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کننده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پ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 w:rsidR="005263F4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فاز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</w:t>
      </w:r>
      <w:r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F2649A">
        <w:rPr>
          <w:rFonts w:cs="B Nazanin+ Regular"/>
          <w:sz w:val="28"/>
          <w:szCs w:val="28"/>
          <w:rtl/>
          <w:lang w:bidi="fa-IR"/>
        </w:rPr>
        <w:t>صورت روبرو خواهد بود:</w:t>
      </w:r>
    </w:p>
    <w:p w14:paraId="2A13D894" w14:textId="46B0B876" w:rsidR="00F2649A" w:rsidRPr="00F2649A" w:rsidRDefault="00000000" w:rsidP="00027216">
      <w:pPr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α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s+z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s+p</m:t>
              </m:r>
            </m:den>
          </m:f>
        </m:oMath>
      </m:oMathPara>
    </w:p>
    <w:p w14:paraId="303063F7" w14:textId="600EB7E8" w:rsidR="00F2649A" w:rsidRPr="00F2649A" w:rsidRDefault="00F2649A" w:rsidP="00027216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که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در آن ،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α</m:t>
        </m:r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همان نسبت </w:t>
      </w:r>
      <w:r>
        <w:rPr>
          <w:rFonts w:cs="B Nazanin+ Regular" w:hint="cs"/>
          <w:sz w:val="28"/>
          <w:szCs w:val="28"/>
          <w:rtl/>
          <w:lang w:bidi="fa-IR"/>
        </w:rPr>
        <w:t>قطب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</w:t>
      </w:r>
      <w:r>
        <w:rPr>
          <w:rFonts w:cs="B Nazanin+ Regular" w:hint="cs"/>
          <w:sz w:val="28"/>
          <w:szCs w:val="28"/>
          <w:rtl/>
          <w:lang w:bidi="fa-IR"/>
        </w:rPr>
        <w:t>صفر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. به علت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آن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خواهیم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قطب رو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ما تاث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نگذارد</w:t>
      </w:r>
      <w:r w:rsidR="00867065">
        <w:rPr>
          <w:rFonts w:cs="B Nazanin+ Regular" w:hint="cs"/>
          <w:sz w:val="28"/>
          <w:szCs w:val="28"/>
          <w:rtl/>
          <w:lang w:bidi="fa-IR"/>
        </w:rPr>
        <w:t>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آن</w:t>
      </w:r>
      <w:r w:rsidR="00867065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را بس</w:t>
      </w:r>
      <w:r w:rsidRPr="00F2649A">
        <w:rPr>
          <w:rFonts w:cs="B Nazanin+ Regular" w:hint="cs"/>
          <w:sz w:val="28"/>
          <w:szCs w:val="28"/>
          <w:rtl/>
          <w:lang w:bidi="fa-IR"/>
        </w:rPr>
        <w:t>یار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دو</w:t>
      </w:r>
      <w:r w:rsidR="00867065">
        <w:rPr>
          <w:rFonts w:cs="B Nazanin+ Regular" w:hint="cs"/>
          <w:sz w:val="28"/>
          <w:szCs w:val="28"/>
          <w:rtl/>
          <w:lang w:bidi="fa-IR"/>
        </w:rPr>
        <w:t>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تر از صفر در نظر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گیریم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برا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ثابت خطا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63A4D071" w14:textId="1A8A591B" w:rsidR="00867065" w:rsidRPr="00867065" w:rsidRDefault="00000000" w:rsidP="00027216">
      <w:pPr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v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lim</m:t>
                  </m:r>
                </m:e>
                <m:lim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s∙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</m:t>
                  </m:r>
                </m:e>
              </m:d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.G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</m:t>
                  </m:r>
                </m:e>
              </m:d>
            </m:e>
          </m:func>
        </m:oMath>
      </m:oMathPara>
    </w:p>
    <w:p w14:paraId="51E117E4" w14:textId="3274D884" w:rsidR="00B8749A" w:rsidRDefault="00515CB1" w:rsidP="00515CB1">
      <w:pPr>
        <w:spacing w:line="360" w:lineRule="auto"/>
        <w:jc w:val="center"/>
        <w:rPr>
          <w:rFonts w:cs="B Nazanin+ Regular"/>
          <w:sz w:val="28"/>
          <w:szCs w:val="28"/>
          <w:rtl/>
          <w:lang w:bidi="fa-IR"/>
        </w:rPr>
      </w:pPr>
      <w:r w:rsidRPr="00515CB1">
        <w:rPr>
          <w:rFonts w:cs="B Nazanin+ Regular"/>
          <w:noProof/>
          <w:sz w:val="28"/>
          <w:szCs w:val="28"/>
          <w:lang w:bidi="fa-IR"/>
        </w:rPr>
        <w:drawing>
          <wp:inline distT="0" distB="0" distL="0" distR="0" wp14:anchorId="47A30650" wp14:editId="679AED1E">
            <wp:extent cx="3200400" cy="1646325"/>
            <wp:effectExtent l="0" t="0" r="0" b="0"/>
            <wp:docPr id="1834014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0145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80A3" w14:textId="7BBDA495" w:rsidR="003C66D0" w:rsidRDefault="00F2649A" w:rsidP="003C66D0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حال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بهره تنظ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</w:t>
      </w:r>
      <w:r w:rsidR="00867065">
        <w:rPr>
          <w:rFonts w:cs="B Nazanin+ Regular" w:hint="cs"/>
          <w:sz w:val="28"/>
          <w:szCs w:val="28"/>
          <w:rtl/>
          <w:lang w:bidi="fa-IR"/>
        </w:rPr>
        <w:t>د؛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</w:t>
      </w:r>
      <w:r w:rsidRPr="00F2649A">
        <w:rPr>
          <w:rFonts w:cs="B Nazanin+ Regular" w:hint="cs"/>
          <w:sz w:val="28"/>
          <w:szCs w:val="28"/>
          <w:rtl/>
          <w:lang w:bidi="fa-IR"/>
        </w:rPr>
        <w:t>یاگرام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="00867065" w:rsidRPr="00867065">
        <w:rPr>
          <w:rFonts w:ascii="Cambria" w:hAnsi="Cambria" w:cs="B Nazanin+ Regular"/>
          <w:sz w:val="28"/>
          <w:szCs w:val="28"/>
          <w:lang w:bidi="fa-IR"/>
        </w:rPr>
        <w:t>Bode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جبران نشده که تنها بهره آن تع</w:t>
      </w:r>
      <w:r w:rsidR="00867065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شده است را رسم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کنیم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و حد فاز آن</w:t>
      </w:r>
      <w:r w:rsidR="00867065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را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‌ی</w:t>
      </w:r>
      <w:r w:rsidRPr="00F2649A">
        <w:rPr>
          <w:rFonts w:cs="B Nazanin+ Regular" w:hint="cs"/>
          <w:sz w:val="28"/>
          <w:szCs w:val="28"/>
          <w:rtl/>
          <w:lang w:bidi="fa-IR"/>
        </w:rPr>
        <w:t>ابیم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کار به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="00867065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صورت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انجام 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شود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فرکانس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در آن اندازه صفر شده را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و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بینیم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که فاز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در آن فرکانس چقدر با </w:t>
      </w:r>
      <w:r w:rsidR="00867065">
        <w:rPr>
          <w:rFonts w:cs="B Nazanin+ Regular" w:hint="cs"/>
          <w:sz w:val="28"/>
          <w:szCs w:val="28"/>
          <w:rtl/>
          <w:lang w:bidi="fa-IR"/>
        </w:rPr>
        <w:t xml:space="preserve">۱۸۰- درجه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فاصله دارد . </w:t>
      </w:r>
      <w:r w:rsidRPr="00F2649A">
        <w:rPr>
          <w:rFonts w:cs="B Nazanin+ Regular" w:hint="cs"/>
          <w:sz w:val="28"/>
          <w:szCs w:val="28"/>
          <w:rtl/>
          <w:lang w:bidi="fa-IR"/>
        </w:rPr>
        <w:t>طبق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</w:t>
      </w:r>
      <w:r w:rsidRPr="00F2649A">
        <w:rPr>
          <w:rFonts w:cs="B Nazanin+ Regular" w:hint="cs"/>
          <w:sz w:val="28"/>
          <w:szCs w:val="28"/>
          <w:rtl/>
          <w:lang w:bidi="fa-IR"/>
        </w:rPr>
        <w:t>یاگرام</w:t>
      </w:r>
      <w:r w:rsidR="00867065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ها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که در ز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آمده است</w:t>
      </w:r>
      <w:r w:rsidR="00867065">
        <w:rPr>
          <w:rFonts w:cs="B Nazanin+ Regular" w:hint="cs"/>
          <w:sz w:val="28"/>
          <w:szCs w:val="28"/>
          <w:rtl/>
          <w:lang w:bidi="fa-IR"/>
        </w:rPr>
        <w:t xml:space="preserve">؛ </w:t>
      </w:r>
      <w:r w:rsidRPr="00F2649A">
        <w:rPr>
          <w:rFonts w:cs="B Nazanin+ Regular"/>
          <w:sz w:val="28"/>
          <w:szCs w:val="28"/>
          <w:rtl/>
          <w:lang w:bidi="fa-IR"/>
        </w:rPr>
        <w:t>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 :</w:t>
      </w:r>
    </w:p>
    <w:p w14:paraId="7552A6BC" w14:textId="10292370" w:rsidR="00867065" w:rsidRPr="005B6C22" w:rsidRDefault="00000000" w:rsidP="00027216">
      <w:pPr>
        <w:spacing w:line="360" w:lineRule="auto"/>
        <w:jc w:val="lowKashida"/>
        <w:rPr>
          <w:rFonts w:cs="B Nazanin+ Regular"/>
          <w:i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d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sys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+5°=70°-53°+9.7°→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ϕ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=27°</m:t>
              </m:r>
            </m:e>
          </m:borderBox>
        </m:oMath>
      </m:oMathPara>
    </w:p>
    <w:p w14:paraId="3CB6E750" w14:textId="77777777" w:rsidR="003C66D0" w:rsidRDefault="003C66D0" w:rsidP="00027216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2DA4492C" w14:textId="77777777" w:rsidR="003C66D0" w:rsidRDefault="003C66D0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6955404C" w14:textId="77777777" w:rsidR="003C66D0" w:rsidRDefault="003C66D0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75735989" w14:textId="77777777" w:rsidR="003C66D0" w:rsidRDefault="003C66D0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3432165A" w14:textId="77777777" w:rsidR="003C66D0" w:rsidRDefault="003C66D0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388FA567" w14:textId="77777777" w:rsidR="003C66D0" w:rsidRDefault="003C66D0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38D82716" w14:textId="23D35B05" w:rsidR="003C66D0" w:rsidRDefault="003C66D0" w:rsidP="003C66D0">
      <w:pPr>
        <w:pStyle w:val="NoSpacing"/>
        <w:spacing w:line="360" w:lineRule="auto"/>
        <w:jc w:val="center"/>
        <w:rPr>
          <w:rFonts w:cs="B Nazanin+ Regular"/>
          <w:sz w:val="28"/>
          <w:szCs w:val="28"/>
          <w:lang w:bidi="fa-IR"/>
        </w:rPr>
      </w:pPr>
      <w:r>
        <w:rPr>
          <w:rFonts w:cs="B Nazanin+ Regular"/>
          <w:noProof/>
          <w:sz w:val="28"/>
          <w:szCs w:val="28"/>
          <w:lang w:bidi="fa-IR"/>
        </w:rPr>
        <w:lastRenderedPageBreak/>
        <w:drawing>
          <wp:inline distT="0" distB="0" distL="0" distR="0" wp14:anchorId="7E5798EB" wp14:editId="336D7686">
            <wp:extent cx="5852160" cy="3634542"/>
            <wp:effectExtent l="0" t="0" r="0" b="0"/>
            <wp:docPr id="6357632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3215" name="Picture 635763215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4" r="7563"/>
                    <a:stretch/>
                  </pic:blipFill>
                  <pic:spPr bwMode="auto">
                    <a:xfrm>
                      <a:off x="0" y="0"/>
                      <a:ext cx="5852160" cy="3634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01E5C" w14:textId="79C94139" w:rsidR="00F2649A" w:rsidRDefault="00F2649A" w:rsidP="003C66D0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5B6C22">
        <w:rPr>
          <w:rFonts w:cs="B Nazanin+ Regular" w:hint="cs"/>
          <w:sz w:val="28"/>
          <w:szCs w:val="28"/>
          <w:rtl/>
          <w:lang w:bidi="fa-IR"/>
        </w:rPr>
        <w:t>حال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با</w:t>
      </w:r>
      <w:r w:rsidRPr="005B6C22">
        <w:rPr>
          <w:rFonts w:cs="B Nazanin+ Regular" w:hint="cs"/>
          <w:sz w:val="28"/>
          <w:szCs w:val="28"/>
          <w:rtl/>
          <w:lang w:bidi="fa-IR"/>
        </w:rPr>
        <w:t>ید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ضر</w:t>
      </w:r>
      <w:r w:rsidRPr="005B6C22">
        <w:rPr>
          <w:rFonts w:cs="B Nazanin+ Regular" w:hint="cs"/>
          <w:sz w:val="28"/>
          <w:szCs w:val="28"/>
          <w:rtl/>
          <w:lang w:bidi="fa-IR"/>
        </w:rPr>
        <w:t>یب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</w:t>
      </w:r>
      <w:r w:rsidRPr="005B6C22">
        <w:rPr>
          <w:rFonts w:cs="B Nazanin+ Regular"/>
          <w:sz w:val="28"/>
          <w:szCs w:val="28"/>
          <w:lang w:bidi="fa-IR"/>
        </w:rPr>
        <w:t>α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را </w:t>
      </w:r>
      <w:proofErr w:type="spellStart"/>
      <w:r w:rsidRPr="005B6C22">
        <w:rPr>
          <w:rFonts w:cs="B Nazanin+ Regular"/>
          <w:sz w:val="28"/>
          <w:szCs w:val="28"/>
          <w:rtl/>
          <w:lang w:bidi="fa-IR"/>
        </w:rPr>
        <w:t>ب</w:t>
      </w:r>
      <w:r w:rsidRPr="005B6C22">
        <w:rPr>
          <w:rFonts w:cs="B Nazanin+ Regular" w:hint="cs"/>
          <w:sz w:val="28"/>
          <w:szCs w:val="28"/>
          <w:rtl/>
          <w:lang w:bidi="fa-IR"/>
        </w:rPr>
        <w:t>یابیم</w:t>
      </w:r>
      <w:proofErr w:type="spellEnd"/>
      <w:r w:rsidRPr="005B6C22">
        <w:rPr>
          <w:rFonts w:cs="B Nazanin+ Regular"/>
          <w:sz w:val="28"/>
          <w:szCs w:val="28"/>
          <w:rtl/>
          <w:lang w:bidi="fa-IR"/>
        </w:rPr>
        <w:t xml:space="preserve">. </w:t>
      </w:r>
      <w:proofErr w:type="spellStart"/>
      <w:r w:rsidRPr="005B6C22">
        <w:rPr>
          <w:rFonts w:cs="B Nazanin+ Regular"/>
          <w:sz w:val="28"/>
          <w:szCs w:val="28"/>
          <w:rtl/>
          <w:lang w:bidi="fa-IR"/>
        </w:rPr>
        <w:t>م</w:t>
      </w:r>
      <w:r w:rsidRPr="005B6C22">
        <w:rPr>
          <w:rFonts w:cs="B Nazanin+ Regular" w:hint="cs"/>
          <w:sz w:val="28"/>
          <w:szCs w:val="28"/>
          <w:rtl/>
          <w:lang w:bidi="fa-IR"/>
        </w:rPr>
        <w:t>ی</w:t>
      </w:r>
      <w:r w:rsidR="005B6C22" w:rsidRPr="005B6C22">
        <w:rPr>
          <w:rFonts w:cs="B Nazanin+ Regular" w:hint="cs"/>
          <w:sz w:val="28"/>
          <w:szCs w:val="28"/>
          <w:rtl/>
          <w:lang w:bidi="fa-IR"/>
        </w:rPr>
        <w:t>‌</w:t>
      </w:r>
      <w:r w:rsidRPr="005B6C22">
        <w:rPr>
          <w:rFonts w:cs="B Nazanin+ Regular" w:hint="cs"/>
          <w:sz w:val="28"/>
          <w:szCs w:val="28"/>
          <w:rtl/>
          <w:lang w:bidi="fa-IR"/>
        </w:rPr>
        <w:t>دانیم</w:t>
      </w:r>
      <w:proofErr w:type="spellEnd"/>
      <w:r w:rsidRPr="005B6C22">
        <w:rPr>
          <w:rFonts w:cs="B Nazanin+ Regular"/>
          <w:sz w:val="28"/>
          <w:szCs w:val="28"/>
          <w:rtl/>
          <w:lang w:bidi="fa-IR"/>
        </w:rPr>
        <w:t xml:space="preserve"> که </w:t>
      </w:r>
      <w:proofErr w:type="spellStart"/>
      <w:r w:rsidRPr="005B6C22">
        <w:rPr>
          <w:rFonts w:cs="B Nazanin+ Regular"/>
          <w:sz w:val="28"/>
          <w:szCs w:val="28"/>
          <w:rtl/>
          <w:lang w:bidi="fa-IR"/>
        </w:rPr>
        <w:t>رابطه</w:t>
      </w:r>
      <w:r w:rsidR="005B6C22" w:rsidRPr="005B6C22">
        <w:rPr>
          <w:rFonts w:cs="B Nazanin+ Regular" w:hint="cs"/>
          <w:sz w:val="28"/>
          <w:szCs w:val="28"/>
          <w:rtl/>
          <w:lang w:bidi="fa-IR"/>
        </w:rPr>
        <w:t>‌ی</w:t>
      </w:r>
      <w:proofErr w:type="spellEnd"/>
      <w:r w:rsidRPr="005B6C22">
        <w:rPr>
          <w:rFonts w:cs="B Nazanin+ Regular"/>
          <w:sz w:val="28"/>
          <w:szCs w:val="28"/>
          <w:rtl/>
          <w:lang w:bidi="fa-IR"/>
        </w:rPr>
        <w:t xml:space="preserve"> ب</w:t>
      </w:r>
      <w:r w:rsidRPr="005B6C22">
        <w:rPr>
          <w:rFonts w:cs="B Nazanin+ Regular" w:hint="cs"/>
          <w:sz w:val="28"/>
          <w:szCs w:val="28"/>
          <w:rtl/>
          <w:lang w:bidi="fa-IR"/>
        </w:rPr>
        <w:t>ین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</w:t>
      </w:r>
      <w:r w:rsidR="005B6C22" w:rsidRPr="005B6C22">
        <w:rPr>
          <w:rFonts w:cs="B Nazanin+ Regular"/>
          <w:sz w:val="28"/>
          <w:szCs w:val="28"/>
          <w:lang w:bidi="fa-IR"/>
        </w:rPr>
        <w:t>α</w:t>
      </w:r>
      <w:r w:rsidR="005B6C22" w:rsidRPr="005B6C22">
        <w:rPr>
          <w:rFonts w:cs="B Nazanin+ Regular"/>
          <w:sz w:val="28"/>
          <w:szCs w:val="28"/>
          <w:rtl/>
          <w:lang w:bidi="fa-IR"/>
        </w:rPr>
        <w:t xml:space="preserve"> </w:t>
      </w:r>
      <w:r w:rsidRPr="005B6C22">
        <w:rPr>
          <w:rFonts w:cs="B Nazanin+ Regular"/>
          <w:sz w:val="28"/>
          <w:szCs w:val="28"/>
          <w:rtl/>
          <w:lang w:bidi="fa-IR"/>
        </w:rPr>
        <w:t>و م</w:t>
      </w:r>
      <w:r w:rsidRPr="005B6C22">
        <w:rPr>
          <w:rFonts w:cs="B Nazanin+ Regular" w:hint="cs"/>
          <w:sz w:val="28"/>
          <w:szCs w:val="28"/>
          <w:rtl/>
          <w:lang w:bidi="fa-IR"/>
        </w:rPr>
        <w:t>یزان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افزا</w:t>
      </w:r>
      <w:r w:rsidRPr="005B6C22">
        <w:rPr>
          <w:rFonts w:cs="B Nazanin+ Regular" w:hint="cs"/>
          <w:sz w:val="28"/>
          <w:szCs w:val="28"/>
          <w:rtl/>
          <w:lang w:bidi="fa-IR"/>
        </w:rPr>
        <w:t>یش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فاز س</w:t>
      </w:r>
      <w:r w:rsidRPr="005B6C22">
        <w:rPr>
          <w:rFonts w:cs="B Nazanin+ Regular" w:hint="cs"/>
          <w:sz w:val="28"/>
          <w:szCs w:val="28"/>
          <w:rtl/>
          <w:lang w:bidi="fa-IR"/>
        </w:rPr>
        <w:t>یستم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ب</w:t>
      </w:r>
      <w:r w:rsidR="005B6C22" w:rsidRPr="005B6C22"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5B6C22">
        <w:rPr>
          <w:rFonts w:cs="B Nazanin+ Regular"/>
          <w:sz w:val="28"/>
          <w:szCs w:val="28"/>
          <w:rtl/>
          <w:lang w:bidi="fa-IR"/>
        </w:rPr>
        <w:t>صورت ز</w:t>
      </w:r>
      <w:r w:rsidRPr="005B6C22">
        <w:rPr>
          <w:rFonts w:cs="B Nazanin+ Regular" w:hint="cs"/>
          <w:sz w:val="28"/>
          <w:szCs w:val="28"/>
          <w:rtl/>
          <w:lang w:bidi="fa-IR"/>
        </w:rPr>
        <w:t>یر</w:t>
      </w:r>
      <w:r w:rsidRPr="005B6C22">
        <w:rPr>
          <w:rFonts w:cs="B Nazanin+ Regular"/>
          <w:sz w:val="28"/>
          <w:szCs w:val="28"/>
          <w:rtl/>
          <w:lang w:bidi="fa-IR"/>
        </w:rPr>
        <w:t xml:space="preserve"> است:</w:t>
      </w:r>
    </w:p>
    <w:p w14:paraId="377CA424" w14:textId="7CF695BE" w:rsidR="005B6C22" w:rsidRPr="005B6C22" w:rsidRDefault="00000000" w:rsidP="00027216">
      <w:pPr>
        <w:pStyle w:val="NoSpacing"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ϕ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</m:e>
          </m:fun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α-1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α+1</m:t>
              </m:r>
            </m:den>
          </m:f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sin</m:t>
              </m:r>
            </m:fName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60°</m:t>
              </m:r>
            </m:e>
          </m:fun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radPr>
                <m:deg/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3</m:t>
                  </m:r>
                </m:e>
              </m:rad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α=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13.93</m:t>
              </m:r>
            </m:e>
          </m:borderBox>
        </m:oMath>
      </m:oMathPara>
    </w:p>
    <w:p w14:paraId="58BB6D39" w14:textId="6192714C" w:rsidR="00F2649A" w:rsidRDefault="00F2649A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سپس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فرکانس فعال</w:t>
      </w:r>
      <w:r w:rsidRPr="00F2649A">
        <w:rPr>
          <w:rFonts w:cs="B Nazanin+ Regular" w:hint="cs"/>
          <w:sz w:val="28"/>
          <w:szCs w:val="28"/>
          <w:rtl/>
          <w:lang w:bidi="fa-IR"/>
        </w:rPr>
        <w:t>یت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را پ</w:t>
      </w:r>
      <w:r w:rsidRPr="00F2649A">
        <w:rPr>
          <w:rFonts w:cs="B Nazanin+ Regular" w:hint="cs"/>
          <w:sz w:val="28"/>
          <w:szCs w:val="28"/>
          <w:rtl/>
          <w:lang w:bidi="fa-IR"/>
        </w:rPr>
        <w:t>یدا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کن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>. در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فرکانس با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دامنه</w:t>
      </w:r>
      <w:r w:rsidR="005B6C22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جبران نشده که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</w:t>
      </w:r>
      <w:r w:rsidRPr="00F2649A">
        <w:rPr>
          <w:rFonts w:cs="B Nazanin+ Regular" w:hint="cs"/>
          <w:sz w:val="28"/>
          <w:szCs w:val="28"/>
          <w:rtl/>
          <w:lang w:bidi="fa-IR"/>
        </w:rPr>
        <w:t>یاگرام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="005B6C22" w:rsidRPr="005B6C22">
        <w:rPr>
          <w:rFonts w:ascii="Cambria" w:hAnsi="Cambria" w:cs="B Nazanin+ Regular"/>
          <w:sz w:val="28"/>
          <w:szCs w:val="28"/>
          <w:lang w:bidi="fa-IR"/>
        </w:rPr>
        <w:t>Bode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آن را رسم کرد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="005B6C22">
        <w:rPr>
          <w:rFonts w:cs="B Nazanin+ Regular" w:hint="cs"/>
          <w:sz w:val="28"/>
          <w:szCs w:val="28"/>
          <w:rtl/>
          <w:lang w:bidi="fa-IR"/>
        </w:rPr>
        <w:t xml:space="preserve">؛ </w:t>
      </w:r>
      <w:r w:rsidRPr="00F2649A">
        <w:rPr>
          <w:rFonts w:cs="B Nazanin+ Regular"/>
          <w:sz w:val="28"/>
          <w:szCs w:val="28"/>
          <w:rtl/>
          <w:lang w:bidi="fa-IR"/>
        </w:rPr>
        <w:t>برابر با</w:t>
      </w:r>
      <w:r w:rsidR="005B6C22"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10</m:t>
        </m:r>
        <m:func>
          <m:func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log</m:t>
            </m:r>
          </m:fName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α</m:t>
            </m:r>
          </m:e>
        </m:func>
      </m:oMath>
      <w:r w:rsidR="005B6C22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باشد</w:t>
      </w:r>
      <w:r w:rsidR="005B6C22">
        <w:rPr>
          <w:rFonts w:cs="B Nazanin+ Regular" w:hint="cs"/>
          <w:sz w:val="28"/>
          <w:szCs w:val="28"/>
          <w:rtl/>
          <w:lang w:bidi="fa-IR"/>
        </w:rPr>
        <w:t xml:space="preserve">. </w:t>
      </w:r>
      <w:r w:rsidRPr="00F2649A">
        <w:rPr>
          <w:rFonts w:cs="B Nazanin+ Regular"/>
          <w:sz w:val="28"/>
          <w:szCs w:val="28"/>
          <w:rtl/>
          <w:lang w:bidi="fa-IR"/>
        </w:rPr>
        <w:t>از آنجا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</w:t>
      </w:r>
      <w:r w:rsidR="005B6C22"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α=13.93</m:t>
        </m:r>
      </m:oMath>
      <w:r w:rsidR="005B6C22"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است پس 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57851E3F" w14:textId="670EA072" w:rsidR="005B6C22" w:rsidRPr="00700A69" w:rsidRDefault="00000000" w:rsidP="00027216">
      <w:pPr>
        <w:spacing w:line="360" w:lineRule="auto"/>
        <w:jc w:val="lowKashida"/>
        <w:rPr>
          <w:rFonts w:cs="B Nazanin+ Regular"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 xml:space="preserve">=1.55 </m:t>
              </m:r>
              <m:f>
                <m:fPr>
                  <m:type m:val="lin"/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rad</m:t>
                  </m:r>
                </m:num>
                <m:den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</m:t>
                  </m:r>
                </m:den>
              </m:f>
            </m:e>
          </m:borderBox>
        </m:oMath>
      </m:oMathPara>
    </w:p>
    <w:p w14:paraId="7F8E30EE" w14:textId="1C17C876" w:rsidR="00F2649A" w:rsidRDefault="00F2649A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در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مرحله بعد از ترک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دو معادله و دو مجهول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5B6C22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توان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صفر و قطب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را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</w:t>
      </w:r>
      <w:r w:rsidRPr="00F2649A">
        <w:rPr>
          <w:rFonts w:cs="B Nazanin+ Regular"/>
          <w:sz w:val="28"/>
          <w:szCs w:val="28"/>
          <w:rtl/>
          <w:lang w:bidi="fa-IR"/>
        </w:rPr>
        <w:t>. دار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>:</w:t>
      </w:r>
    </w:p>
    <w:p w14:paraId="4F902648" w14:textId="63BCD19D" w:rsidR="005B6C22" w:rsidRPr="00F2649A" w:rsidRDefault="00000000" w:rsidP="00027216">
      <w:pPr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p=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*α</m:t>
                      </m:r>
                    </m:e>
                  </m:rad>
                </m:e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z=</m:t>
                  </m:r>
                  <m:f>
                    <m:f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den>
                  </m:f>
                </m:e>
              </m:eqArr>
            </m:e>
          </m:d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p=5.785, z=0.4153</m:t>
              </m:r>
            </m:e>
          </m:borderBox>
        </m:oMath>
      </m:oMathPara>
    </w:p>
    <w:p w14:paraId="2F141D94" w14:textId="6C6A1BFB" w:rsidR="00263DCE" w:rsidRDefault="00F2649A" w:rsidP="00D93527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حال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تابع تبد</w:t>
      </w:r>
      <w:r w:rsidRPr="00F2649A">
        <w:rPr>
          <w:rFonts w:cs="B Nazanin+ Regular" w:hint="cs"/>
          <w:sz w:val="28"/>
          <w:szCs w:val="28"/>
          <w:rtl/>
          <w:lang w:bidi="fa-IR"/>
        </w:rPr>
        <w:t>یل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کنترل</w:t>
      </w:r>
      <w:r w:rsidR="00700A69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کننده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بازگشته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و مقاد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شده را در آن قرار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="00700A69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دهیم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</w:t>
      </w:r>
      <w:bookmarkEnd w:id="2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="00D93527">
        <w:rPr>
          <w:rFonts w:cs="B Nazanin+ Regular" w:hint="cs"/>
          <w:sz w:val="28"/>
          <w:szCs w:val="28"/>
          <w:rtl/>
          <w:lang w:bidi="fa-IR"/>
        </w:rPr>
        <w:t>که با خروجی ما تناسب ندارد</w:t>
      </w:r>
      <w:r w:rsidR="00151700">
        <w:rPr>
          <w:rFonts w:cs="B Nazanin+ Regular" w:hint="cs"/>
          <w:sz w:val="28"/>
          <w:szCs w:val="28"/>
          <w:rtl/>
          <w:lang w:bidi="fa-IR"/>
        </w:rPr>
        <w:t>(</w:t>
      </w:r>
      <w:proofErr w:type="spellStart"/>
      <w:r w:rsidR="00151700">
        <w:rPr>
          <w:rFonts w:cs="B Nazanin+ Regular" w:hint="cs"/>
          <w:sz w:val="28"/>
          <w:szCs w:val="28"/>
          <w:rtl/>
          <w:lang w:bidi="fa-IR"/>
        </w:rPr>
        <w:t>فیز</w:t>
      </w:r>
      <w:proofErr w:type="spellEnd"/>
      <w:r w:rsidR="00151700">
        <w:rPr>
          <w:rFonts w:cs="B Nazanin+ Regular" w:hint="cs"/>
          <w:sz w:val="28"/>
          <w:szCs w:val="28"/>
          <w:rtl/>
          <w:lang w:bidi="fa-IR"/>
        </w:rPr>
        <w:t xml:space="preserve"> </w:t>
      </w:r>
      <w:proofErr w:type="spellStart"/>
      <w:r w:rsidR="00151700">
        <w:rPr>
          <w:rFonts w:cs="B Nazanin+ Regular" w:hint="cs"/>
          <w:sz w:val="28"/>
          <w:szCs w:val="28"/>
          <w:rtl/>
          <w:lang w:bidi="fa-IR"/>
        </w:rPr>
        <w:t>مارجین</w:t>
      </w:r>
      <w:proofErr w:type="spellEnd"/>
      <w:r w:rsidR="00151700">
        <w:rPr>
          <w:rFonts w:cs="B Nazanin+ Regular" w:hint="cs"/>
          <w:sz w:val="28"/>
          <w:szCs w:val="28"/>
          <w:rtl/>
          <w:lang w:bidi="fa-IR"/>
        </w:rPr>
        <w:t xml:space="preserve"> ۳۵ درجه!)</w:t>
      </w:r>
      <w:r w:rsidR="00D93527">
        <w:rPr>
          <w:rFonts w:cs="B Nazanin+ Regular" w:hint="cs"/>
          <w:sz w:val="28"/>
          <w:szCs w:val="28"/>
          <w:rtl/>
          <w:lang w:bidi="fa-IR"/>
        </w:rPr>
        <w:t xml:space="preserve">. حال به سراغ </w:t>
      </w:r>
      <w:proofErr w:type="spellStart"/>
      <w:r w:rsidR="00D93527">
        <w:rPr>
          <w:rFonts w:cs="B Nazanin+ Regular" w:hint="cs"/>
          <w:sz w:val="28"/>
          <w:szCs w:val="28"/>
          <w:rtl/>
          <w:lang w:bidi="fa-IR"/>
        </w:rPr>
        <w:t>ماتریس‌های</w:t>
      </w:r>
      <w:proofErr w:type="spellEnd"/>
      <w:r w:rsidR="00D93527">
        <w:rPr>
          <w:rFonts w:cs="B Nazanin+ Regular" w:hint="cs"/>
          <w:sz w:val="28"/>
          <w:szCs w:val="28"/>
          <w:rtl/>
          <w:lang w:bidi="fa-IR"/>
        </w:rPr>
        <w:t xml:space="preserve"> معرفی شده توسط مربی آزمایشگاه </w:t>
      </w:r>
      <w:proofErr w:type="spellStart"/>
      <w:r w:rsidR="00D93527">
        <w:rPr>
          <w:rFonts w:cs="B Nazanin+ Regular" w:hint="cs"/>
          <w:sz w:val="28"/>
          <w:szCs w:val="28"/>
          <w:rtl/>
          <w:lang w:bidi="fa-IR"/>
        </w:rPr>
        <w:t>می‌رویم</w:t>
      </w:r>
      <w:proofErr w:type="spellEnd"/>
      <w:r w:rsidR="00D93527">
        <w:rPr>
          <w:rFonts w:cs="B Nazanin+ Regular" w:hint="cs"/>
          <w:sz w:val="28"/>
          <w:szCs w:val="28"/>
          <w:rtl/>
          <w:lang w:bidi="fa-IR"/>
        </w:rPr>
        <w:t>.</w:t>
      </w:r>
    </w:p>
    <w:p w14:paraId="29062330" w14:textId="3DCF5856" w:rsidR="008921F8" w:rsidRDefault="008921F8" w:rsidP="008921F8">
      <w:pPr>
        <w:pStyle w:val="NoSpacing"/>
        <w:bidi/>
        <w:rPr>
          <w:rStyle w:val="Emphasis"/>
          <w:rFonts w:cs="B Titr"/>
          <w:sz w:val="52"/>
          <w:szCs w:val="52"/>
          <w:rtl/>
        </w:rPr>
      </w:pPr>
      <w:r w:rsidRPr="008921F8">
        <w:rPr>
          <w:rStyle w:val="Emphasis"/>
          <w:rFonts w:cs="B Titr" w:hint="cs"/>
          <w:sz w:val="52"/>
          <w:szCs w:val="52"/>
          <w:rtl/>
        </w:rPr>
        <w:lastRenderedPageBreak/>
        <w:t xml:space="preserve">باتوجه به خروجی‌های بدست آمده از اعداد کد ۱، </w:t>
      </w:r>
      <w:r w:rsidR="00D93527" w:rsidRPr="008921F8">
        <w:rPr>
          <w:rStyle w:val="Emphasis"/>
          <w:rFonts w:cs="B Titr" w:hint="cs"/>
          <w:sz w:val="52"/>
          <w:szCs w:val="52"/>
          <w:rtl/>
        </w:rPr>
        <w:t>به سراغ کد ۲ می‌رویم و محاسبات را تکرار می‌کنیم.</w:t>
      </w:r>
    </w:p>
    <w:p w14:paraId="567CAD83" w14:textId="77777777" w:rsidR="008921F8" w:rsidRDefault="008921F8">
      <w:pPr>
        <w:rPr>
          <w:rStyle w:val="Emphasis"/>
          <w:rFonts w:cs="B Titr"/>
          <w:kern w:val="0"/>
          <w:sz w:val="52"/>
          <w:szCs w:val="52"/>
          <w:rtl/>
        </w:rPr>
      </w:pPr>
      <w:r>
        <w:rPr>
          <w:rStyle w:val="Emphasis"/>
          <w:rFonts w:cs="B Titr"/>
          <w:sz w:val="52"/>
          <w:szCs w:val="52"/>
          <w:rtl/>
        </w:rPr>
        <w:br w:type="page"/>
      </w:r>
    </w:p>
    <w:p w14:paraId="187CD0C2" w14:textId="423608F8" w:rsidR="008921F8" w:rsidRDefault="008921F8" w:rsidP="008921F8">
      <w:pPr>
        <w:pStyle w:val="Heading2"/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bookmarkStart w:id="8" w:name="_Toc136136124"/>
      <w:r>
        <w:rPr>
          <w:rFonts w:cs="B Nazanin+ Regular" w:hint="cs"/>
          <w:sz w:val="28"/>
          <w:szCs w:val="28"/>
          <w:rtl/>
          <w:lang w:bidi="fa-IR"/>
        </w:rPr>
        <w:lastRenderedPageBreak/>
        <w:t xml:space="preserve">پاسخ سوالات بخش اول مبتنی بر کد و اعداد سری </w:t>
      </w:r>
      <w:r>
        <w:rPr>
          <w:rFonts w:cs="B Nazanin+ Regular" w:hint="cs"/>
          <w:sz w:val="28"/>
          <w:szCs w:val="28"/>
          <w:rtl/>
          <w:lang w:bidi="fa-IR"/>
        </w:rPr>
        <w:t>۲</w:t>
      </w:r>
      <w:bookmarkEnd w:id="8"/>
    </w:p>
    <w:p w14:paraId="076161DF" w14:textId="77777777" w:rsidR="008921F8" w:rsidRDefault="008921F8" w:rsidP="008921F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معادله نهایی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توصیف‌کننده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K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stiff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را بدست آورید.</w:t>
      </w:r>
    </w:p>
    <w:p w14:paraId="3DF44EC0" w14:textId="77777777" w:rsidR="008921F8" w:rsidRDefault="008921F8" w:rsidP="008921F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6909A4">
        <w:rPr>
          <w:rFonts w:cs="B Nazanin+ Regular"/>
          <w:sz w:val="28"/>
          <w:szCs w:val="28"/>
          <w:rtl/>
          <w:lang w:bidi="fa-IR"/>
        </w:rPr>
        <w:t>-</w:t>
      </w:r>
      <w:r>
        <w:rPr>
          <w:rFonts w:cs="B Nazanin+ Regular"/>
          <w:sz w:val="28"/>
          <w:szCs w:val="28"/>
          <w:rtl/>
          <w:lang w:bidi="fa-IR"/>
        </w:rPr>
        <w:t xml:space="preserve"> </w:t>
      </w:r>
      <w:r>
        <w:rPr>
          <w:rFonts w:cs="B Nazanin+ Regular" w:hint="cs"/>
          <w:sz w:val="28"/>
          <w:szCs w:val="28"/>
          <w:rtl/>
          <w:lang w:bidi="fa-IR"/>
        </w:rPr>
        <w:t xml:space="preserve">اگر از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در </w:t>
      </w:r>
      <m:oMath>
        <m:r>
          <w:rPr>
            <w:rFonts w:ascii="Cambria Math" w:hAnsi="Cambria Math" w:cs="Cambria Math" w:hint="cs"/>
            <w:sz w:val="28"/>
            <w:szCs w:val="28"/>
            <w:rtl/>
            <w:lang w:bidi="fa-IR"/>
          </w:rPr>
          <m:t>α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=0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مشتق بگیریم؛ خواهیم داشت:</w:t>
      </w:r>
    </w:p>
    <w:p w14:paraId="607DF211" w14:textId="77777777" w:rsidR="008921F8" w:rsidRPr="006909A4" w:rsidRDefault="008921F8" w:rsidP="008921F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M=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x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y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2x</m:t>
                      </m:r>
                    </m:sub>
                  </m:s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1x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d>
                </m:e>
              </m:func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2y</m:t>
                      </m:r>
                    </m:sub>
                  </m:s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1y</m:t>
                      </m:r>
                    </m:sub>
                  </m:sSub>
                </m:e>
              </m:d>
              <m:func>
                <m:func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d>
                </m:e>
              </m:func>
            </m:e>
          </m:d>
        </m:oMath>
      </m:oMathPara>
    </w:p>
    <w:p w14:paraId="5ABC599B" w14:textId="77777777" w:rsidR="008921F8" w:rsidRPr="009806BF" w:rsidRDefault="008921F8" w:rsidP="008921F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stiff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∂M</m:t>
                          </m:r>
                        </m:num>
                        <m:den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∂α</m:t>
                          </m:r>
                        </m:den>
                      </m:f>
                    </m:e>
                  </m:d>
                </m:e>
              </m:d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α=0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R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1x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2x</m:t>
                                  </m:r>
                                </m:sub>
                              </m:sSub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2y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1y</m:t>
                                  </m:r>
                                </m:sub>
                              </m:sSub>
                            </m:e>
                          </m:d>
                          <m:func>
                            <m:func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sz w:val="28"/>
                                  <w:szCs w:val="28"/>
                                  <w:lang w:bidi="fa-IR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B Nazanin+ Regular"/>
                                  <w:sz w:val="28"/>
                                  <w:szCs w:val="28"/>
                                  <w:lang w:bidi="fa-IR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sz w:val="28"/>
                                      <w:szCs w:val="28"/>
                                      <w:lang w:bidi="fa-IR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sz w:val="28"/>
                                      <w:szCs w:val="28"/>
                                      <w:lang w:bidi="fa-IR"/>
                                    </w:rPr>
                                    <m:t>α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B Nazanin+ Regular"/>
                                              <w:i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2y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B Nazanin+ Regular"/>
                                          <w:sz w:val="28"/>
                                          <w:szCs w:val="28"/>
                                          <w:lang w:bidi="fa-IR"/>
                                        </w:rPr>
                                        <m:t>+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B Nazanin+ Regular"/>
                                              <w:i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F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B Nazanin+ Regular"/>
                                              <w:sz w:val="28"/>
                                              <w:szCs w:val="28"/>
                                              <w:lang w:bidi="fa-IR"/>
                                            </w:rPr>
                                            <m:t>1y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</m:d>
                    </m:e>
                  </m:d>
                </m:e>
              </m:d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α=0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=-R</m:t>
          </m:r>
          <m:d>
            <m:d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2y</m:t>
                  </m:r>
                </m:sub>
              </m:s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1y</m:t>
                  </m:r>
                </m:sub>
              </m:sSub>
            </m:e>
          </m:d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=-R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F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y</m:t>
              </m:r>
            </m:sub>
          </m:sSub>
        </m:oMath>
      </m:oMathPara>
    </w:p>
    <w:p w14:paraId="06C66A93" w14:textId="77777777" w:rsidR="008921F8" w:rsidRPr="009806BF" w:rsidRDefault="008921F8" w:rsidP="008921F8">
      <w:pPr>
        <w:spacing w:line="360" w:lineRule="auto"/>
        <w:rPr>
          <w:rFonts w:cs="B Nazanin+ Regular"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K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stiff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=-R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F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y</m:t>
                  </m:r>
                </m:sub>
              </m:sSub>
            </m:e>
          </m:borderBox>
        </m:oMath>
      </m:oMathPara>
    </w:p>
    <w:p w14:paraId="04F34606" w14:textId="77777777" w:rsidR="008921F8" w:rsidRDefault="008921F8" w:rsidP="008921F8">
      <w:pPr>
        <w:bidi/>
        <w:spacing w:line="360" w:lineRule="auto"/>
        <w:ind w:firstLine="0"/>
        <w:rPr>
          <w:rFonts w:cs="B Nazanin+ Regular"/>
          <w:sz w:val="28"/>
          <w:szCs w:val="28"/>
          <w:rtl/>
          <w:lang w:bidi="fa-IR"/>
        </w:rPr>
      </w:pPr>
    </w:p>
    <w:p w14:paraId="03D205A3" w14:textId="77777777" w:rsidR="008921F8" w:rsidRDefault="008921F8" w:rsidP="008921F8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با فرض در دسترس بودن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چرخشی بدنه و همچنین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ممان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چرخشی بازو (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J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hub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و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J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arm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>) انرژی پتانسیل و جنبشی کلی سیستم را محاسبه کنید.</w:t>
      </w:r>
    </w:p>
    <w:p w14:paraId="2B2EED32" w14:textId="77777777" w:rsidR="008921F8" w:rsidRDefault="008921F8" w:rsidP="008921F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9806BF">
        <w:rPr>
          <w:rFonts w:cs="B Nazanin+ Regular" w:hint="cs"/>
          <w:sz w:val="28"/>
          <w:szCs w:val="28"/>
          <w:rtl/>
          <w:lang w:bidi="fa-IR"/>
        </w:rPr>
        <w:t>-</w:t>
      </w:r>
      <w:r>
        <w:rPr>
          <w:rFonts w:cs="B Nazanin+ Regular" w:hint="cs"/>
          <w:sz w:val="28"/>
          <w:szCs w:val="28"/>
          <w:rtl/>
          <w:lang w:bidi="fa-IR"/>
        </w:rPr>
        <w:t xml:space="preserve"> تعریف و فرمول انرژی جنبشی هر بخش از سیستم را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می‌نویسیم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>:</w:t>
      </w:r>
    </w:p>
    <w:p w14:paraId="424E6CBB" w14:textId="77777777" w:rsidR="008921F8" w:rsidRPr="009806BF" w:rsidRDefault="008921F8" w:rsidP="008921F8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Total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hub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arm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hub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acc>
                <m:accPr>
                  <m:chr m:val="̇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acc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θ</m:t>
                  </m:r>
                </m:e>
              </m:acc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arm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acc>
                    <m:accPr>
                      <m:chr m:val="̇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θ</m:t>
                      </m:r>
                    </m:e>
                  </m:acc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+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acc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</m:oMath>
      </m:oMathPara>
    </w:p>
    <w:p w14:paraId="55AE2C68" w14:textId="77777777" w:rsidR="008921F8" w:rsidRDefault="008921F8" w:rsidP="008921F8">
      <w:pPr>
        <w:spacing w:line="360" w:lineRule="auto"/>
        <w:rPr>
          <w:rFonts w:cs="B Nazanin+ Regular"/>
          <w:sz w:val="28"/>
          <w:szCs w:val="28"/>
          <w:rtl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P=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stiff</m:t>
              </m:r>
            </m:sub>
          </m:sSub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</m:t>
              </m:r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 xml:space="preserve"> </m:t>
          </m:r>
        </m:oMath>
      </m:oMathPara>
    </w:p>
    <w:p w14:paraId="15EA6FE5" w14:textId="77777777" w:rsidR="008921F8" w:rsidRDefault="008921F8" w:rsidP="008921F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</w:p>
    <w:p w14:paraId="5DD35D0F" w14:textId="77777777" w:rsidR="008921F8" w:rsidRDefault="008921F8" w:rsidP="008921F8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ترم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B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eq</m:t>
            </m:r>
          </m:sub>
        </m:sSub>
        <m:acc>
          <m:accPr>
            <m:chr m:val="̇"/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acc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θ</m:t>
            </m:r>
          </m:e>
        </m:acc>
      </m:oMath>
      <w:r>
        <w:rPr>
          <w:rFonts w:cs="B Nazanin+ Regular" w:hint="cs"/>
          <w:sz w:val="28"/>
          <w:szCs w:val="28"/>
          <w:rtl/>
          <w:lang w:bidi="fa-IR"/>
        </w:rPr>
        <w:t xml:space="preserve"> بیانگر چه پارامتری در سیستم می‌باشد؟ </w:t>
      </w:r>
    </w:p>
    <w:p w14:paraId="10A6037C" w14:textId="77777777" w:rsidR="008921F8" w:rsidRDefault="008921F8" w:rsidP="008921F8">
      <w:pPr>
        <w:bidi/>
        <w:spacing w:line="360" w:lineRule="auto"/>
        <w:rPr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- نشانگر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گشتاور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منفی ناشی از اصطکاک جرم و میله است.</w:t>
      </w:r>
      <w:r>
        <w:rPr>
          <w:rtl/>
          <w:lang w:bidi="fa-IR"/>
        </w:rPr>
        <w:t xml:space="preserve"> </w:t>
      </w:r>
    </w:p>
    <w:p w14:paraId="4BE06943" w14:textId="77777777" w:rsidR="008921F8" w:rsidRDefault="008921F8" w:rsidP="008921F8">
      <w:pPr>
        <w:bidi/>
        <w:spacing w:line="360" w:lineRule="auto"/>
        <w:ind w:firstLine="0"/>
        <w:rPr>
          <w:rtl/>
          <w:lang w:bidi="fa-IR"/>
        </w:rPr>
      </w:pPr>
    </w:p>
    <w:p w14:paraId="7B331889" w14:textId="77777777" w:rsidR="008921F8" w:rsidRDefault="008921F8" w:rsidP="008921F8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ماتریس‌های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فضای حالت را بدست آورید.</w:t>
      </w:r>
    </w:p>
    <w:p w14:paraId="724140DE" w14:textId="77777777" w:rsidR="008921F8" w:rsidRPr="002065E0" w:rsidRDefault="008921F8" w:rsidP="008921F8">
      <w:pPr>
        <w:spacing w:line="360" w:lineRule="auto"/>
        <w:rPr>
          <w:rFonts w:cs="B Nazanin+ Regular"/>
          <w:lang w:bidi="fa-IR"/>
        </w:rPr>
      </w:pPr>
      <m:oMathPara>
        <m:oMath>
          <m:r>
            <w:rPr>
              <w:rFonts w:ascii="Cambria Math" w:hAnsi="Cambria Math" w:cs="B Nazanin+ Regular"/>
              <w:lang w:bidi="fa-IR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stiff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arm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-1</m:t>
                                  </m:r>
                                </m:sup>
                              </m:sSub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J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hub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-1</m:t>
                                  </m:r>
                                </m:sup>
                              </m:sSubSup>
                            </m:e>
                          </m:d>
                          <m:sSub>
                            <m:sSub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stiff</m:t>
                              </m:r>
                            </m:sub>
                          </m:sSub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eq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J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hub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-1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 w:cs="B Nazanin+ Regular"/>
                                  <w:i/>
                                  <w:lang w:bidi="fa-IR"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r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η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t</m:t>
                                      </m:r>
                                    </m:sub>
                                  </m:sSub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K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B Nazanin+ Regular"/>
                                          <w:i/>
                                          <w:lang w:bidi="fa-IR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R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B Nazanin+ Regular"/>
                                          <w:lang w:bidi="fa-IR"/>
                                        </w:rPr>
                                        <m:t>m</m:t>
                                      </m:r>
                                    </m:sub>
                                  </m:sSub>
                                </m:den>
                              </m:f>
                              <m:r>
                                <w:rPr>
                                  <w:rFonts w:ascii="Cambria Math" w:hAnsi="Cambria Math" w:cs="B Nazanin+ Regular"/>
                                  <w:lang w:bidi="fa-IR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B Nazanin+ Regular"/>
                                      <w:i/>
                                      <w:lang w:bidi="fa-IR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B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B Nazanin+ Regular"/>
                                      <w:lang w:bidi="fa-IR"/>
                                    </w:rPr>
                                    <m:t>eq</m:t>
                                  </m:r>
                                </m:sub>
                              </m:sSub>
                            </m:e>
                          </m:d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4C6283A7" w14:textId="77777777" w:rsidR="008921F8" w:rsidRPr="002065E0" w:rsidRDefault="008921F8" w:rsidP="008921F8">
      <w:pPr>
        <w:spacing w:line="360" w:lineRule="auto"/>
        <w:rPr>
          <w:rFonts w:cs="B Nazanin+ Regular"/>
          <w:rtl/>
          <w:lang w:bidi="fa-IR"/>
        </w:rPr>
      </w:pPr>
      <m:oMathPara>
        <m:oMath>
          <m:r>
            <w:rPr>
              <w:rFonts w:ascii="Cambria Math" w:hAnsi="Cambria Math" w:cs="B Nazanin+ Regular"/>
              <w:lang w:bidi="fa-IR"/>
            </w:rPr>
            <m:t>B=</m:t>
          </m:r>
          <m:sSubSup>
            <m:sSubSup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SupPr>
            <m:e>
              <m:r>
                <w:rPr>
                  <w:rFonts w:ascii="Cambria Math" w:hAnsi="Cambria Math" w:cs="B Nazanin+ Regular"/>
                  <w:lang w:bidi="fa-IR"/>
                </w:rPr>
                <m:t>J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hub</m:t>
              </m:r>
            </m:sub>
            <m:sup>
              <m:r>
                <w:rPr>
                  <w:rFonts w:ascii="Cambria Math" w:hAnsi="Cambria Math" w:cs="B Nazanin+ Regular"/>
                  <w:lang w:bidi="fa-IR"/>
                </w:rPr>
                <m:t>-1</m:t>
              </m:r>
            </m:sup>
          </m:sSubSup>
          <m:d>
            <m:d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f>
                <m:fPr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lang w:bidi="fa-IR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t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B Nazanin+ Regular"/>
                          <w:i/>
                          <w:lang w:bidi="fa-IR"/>
                        </w:rPr>
                      </m:ctrlPr>
                    </m:sSubPr>
                    <m:e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B Nazanin+ Regular"/>
                          <w:lang w:bidi="fa-IR"/>
                        </w:rPr>
                        <m:t>m</m:t>
                      </m:r>
                    </m:sub>
                  </m:sSub>
                </m:den>
              </m:f>
            </m:e>
          </m:d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B Nazanin+ Regular"/>
              <w:lang w:bidi="fa-IR"/>
            </w:rPr>
            <m:t>,  C=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lang w:bidi="fa-IR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B Nazanin+ Regular"/>
              <w:lang w:bidi="fa-IR"/>
            </w:rPr>
            <m:t>,  D=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lang w:bidi="fa-IR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+ Regular"/>
                        <w:lang w:bidi="fa-IR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lang w:bidi="fa-IR"/>
                      </w:rPr>
                      <m:t>0</m:t>
                    </m:r>
                  </m:e>
                </m:mr>
              </m:m>
            </m:e>
          </m:d>
        </m:oMath>
      </m:oMathPara>
    </w:p>
    <w:p w14:paraId="7A617302" w14:textId="77777777" w:rsidR="008921F8" w:rsidRDefault="008921F8" w:rsidP="008921F8">
      <w:pPr>
        <w:pBdr>
          <w:top w:val="single" w:sz="4" w:space="1" w:color="auto"/>
        </w:pBd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قطب‌های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سیستم را از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ماتریس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A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بدست آورید.</w:t>
      </w:r>
    </w:p>
    <w:p w14:paraId="07860FA9" w14:textId="4ED0CE05" w:rsidR="008921F8" w:rsidRPr="00735508" w:rsidRDefault="008921F8" w:rsidP="00BD179D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+ Regular"/>
                  <w:lang w:bidi="fa-IR"/>
                </w:rPr>
                <m:t>p</m:t>
              </m:r>
            </m:sub>
          </m:sSub>
          <m:r>
            <w:rPr>
              <w:rFonts w:ascii="Cambria Math" w:hAnsi="Cambria Math" w:cs="B Nazanin+ Regular"/>
              <w:lang w:bidi="fa-IR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B Nazanin+ Regular"/>
                  <w:i/>
                  <w:lang w:bidi="fa-IR"/>
                </w:rPr>
              </m:ctrlPr>
            </m:dPr>
            <m:e>
              <m:r>
                <w:rPr>
                  <w:rFonts w:ascii="Cambria Math" w:hAnsi="Cambria Math" w:cs="B Nazanin+ Regular"/>
                  <w:lang w:bidi="fa-IR"/>
                </w:rPr>
                <m:t>λI-A</m:t>
              </m:r>
            </m:e>
          </m:d>
          <m:r>
            <w:rPr>
              <w:rFonts w:ascii="Cambria Math" w:hAnsi="Cambria Math" w:cs="B Nazanin+ Regular"/>
              <w:lang w:bidi="fa-IR"/>
            </w:rPr>
            <m:t>==Eigenvalues of "A"</m:t>
          </m:r>
        </m:oMath>
      </m:oMathPara>
    </w:p>
    <w:p w14:paraId="1BE9BA1F" w14:textId="205AEF6F" w:rsidR="00BD179D" w:rsidRDefault="00BD179D" w:rsidP="00BD179D">
      <w:pPr>
        <w:pStyle w:val="NoSpacing"/>
        <w:bidi/>
        <w:spacing w:line="360" w:lineRule="auto"/>
        <w:rPr>
          <w:rFonts w:cs="B Nazanin+ Regular"/>
          <w:noProof/>
          <w:rtl/>
          <w:lang w:bidi="fa-IR"/>
        </w:rPr>
      </w:pPr>
      <w:r>
        <w:rPr>
          <w:rFonts w:cs="B Nazanin+ Regular" w:hint="cs"/>
          <w:noProof/>
          <w:rtl/>
          <w:lang w:bidi="fa-IR"/>
        </w:rPr>
        <w:t xml:space="preserve">اطلاعات را وارد می‌کنیم و ماتریس </w:t>
      </w:r>
      <w:r>
        <w:rPr>
          <w:rFonts w:cs="B Nazanin+ Regular"/>
          <w:noProof/>
          <w:lang w:bidi="fa-IR"/>
        </w:rPr>
        <w:t>A</w:t>
      </w:r>
      <w:r>
        <w:rPr>
          <w:rFonts w:cs="B Nazanin+ Regular" w:hint="cs"/>
          <w:noProof/>
          <w:rtl/>
          <w:lang w:bidi="fa-IR"/>
        </w:rPr>
        <w:t xml:space="preserve"> را مستقیما بدست می‌آوریم.</w:t>
      </w:r>
    </w:p>
    <w:p w14:paraId="2B9D42E3" w14:textId="2BBF0DAC" w:rsidR="00BD179D" w:rsidRPr="00BD179D" w:rsidRDefault="00BD179D" w:rsidP="00BD179D">
      <w:pPr>
        <w:pStyle w:val="NoSpacing"/>
        <w:spacing w:line="360" w:lineRule="auto"/>
        <w:jc w:val="center"/>
        <w:rPr>
          <w:rFonts w:cs="B Nazanin+ Regular" w:hint="cs"/>
          <w:noProof/>
          <w:lang w:bidi="fa-IR"/>
        </w:rPr>
      </w:pPr>
      <w:r w:rsidRPr="00BD179D">
        <w:rPr>
          <w:rFonts w:cs="B Nazanin+ Regular"/>
          <w:noProof/>
          <w:lang w:bidi="fa-IR"/>
        </w:rPr>
        <w:drawing>
          <wp:inline distT="0" distB="0" distL="0" distR="0" wp14:anchorId="5B7C3AE7" wp14:editId="4D168A7C">
            <wp:extent cx="3474720" cy="5175116"/>
            <wp:effectExtent l="0" t="0" r="0" b="0"/>
            <wp:docPr id="16845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46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517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F96A" w14:textId="77777777" w:rsidR="008921F8" w:rsidRPr="00BD179D" w:rsidRDefault="008921F8" w:rsidP="00976655">
      <w:pPr>
        <w:bidi/>
        <w:spacing w:line="276" w:lineRule="auto"/>
        <w:rPr>
          <w:rFonts w:cs="B Nazanin+ Regular"/>
          <w:sz w:val="28"/>
          <w:szCs w:val="28"/>
          <w:rtl/>
          <w:lang w:bidi="fa-IR"/>
        </w:rPr>
      </w:pPr>
      <w:r w:rsidRPr="00BD179D">
        <w:rPr>
          <w:rFonts w:cs="B Nazanin+ Regular" w:hint="cs"/>
          <w:sz w:val="28"/>
          <w:szCs w:val="28"/>
          <w:rtl/>
          <w:lang w:bidi="fa-IR"/>
        </w:rPr>
        <w:lastRenderedPageBreak/>
        <w:t>+ توابع تبدیل را بدست آورید.</w:t>
      </w:r>
    </w:p>
    <w:p w14:paraId="03F01780" w14:textId="77777777" w:rsidR="008921F8" w:rsidRPr="0089260D" w:rsidRDefault="008921F8" w:rsidP="00976655">
      <w:pPr>
        <w:spacing w:line="276" w:lineRule="auto"/>
        <w:rPr>
          <w:rFonts w:cs="B Nazanin+ Regular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Y=C</m:t>
          </m:r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SI-A</m:t>
                  </m:r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-1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BU+D</m:t>
          </m:r>
        </m:oMath>
      </m:oMathPara>
    </w:p>
    <w:p w14:paraId="335C4C7A" w14:textId="72AD160A" w:rsidR="008921F8" w:rsidRPr="00976655" w:rsidRDefault="00976655" w:rsidP="00976655">
      <w:pPr>
        <w:pStyle w:val="NoSpacing"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9991293" wp14:editId="2C14E98A">
            <wp:extent cx="5852160" cy="6393053"/>
            <wp:effectExtent l="0" t="0" r="0" b="0"/>
            <wp:docPr id="93710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6393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A462" w14:textId="77777777" w:rsidR="008921F8" w:rsidRDefault="008921F8" w:rsidP="008921F8">
      <w:pPr>
        <w:bidi/>
        <w:spacing w:line="360" w:lineRule="auto"/>
        <w:ind w:firstLine="0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+ آیا در این سیستم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قطب‌ها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و مقادیر ویژه برابرند؟ توضیح دهید.</w:t>
      </w:r>
    </w:p>
    <w:p w14:paraId="018D9530" w14:textId="525B58E7" w:rsidR="008921F8" w:rsidRPr="00B8749A" w:rsidRDefault="008921F8" w:rsidP="00976655">
      <w:pPr>
        <w:bidi/>
        <w:spacing w:line="360" w:lineRule="auto"/>
        <w:ind w:firstLine="0"/>
        <w:jc w:val="lowKashida"/>
        <w:rPr>
          <w:rFonts w:cs="B Nazanin+ Regular"/>
          <w:kern w:val="0"/>
          <w:sz w:val="28"/>
          <w:szCs w:val="28"/>
          <w:lang w:bidi="fa-IR"/>
        </w:rPr>
      </w:pPr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- بله. همانطور که نشان داده شده است </w:t>
      </w:r>
      <w:proofErr w:type="spellStart"/>
      <w:r>
        <w:rPr>
          <w:rFonts w:cs="B Nazanin+ Regular" w:hint="cs"/>
          <w:kern w:val="0"/>
          <w:sz w:val="28"/>
          <w:szCs w:val="28"/>
          <w:rtl/>
          <w:lang w:bidi="fa-IR"/>
        </w:rPr>
        <w:t>قطب‌ها</w:t>
      </w:r>
      <w:proofErr w:type="spellEnd"/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با مقادیر ویژه برابرند زیرا در صورتی که حذف صفر و قطب رخ ندهد شاهد این خواهیم بود که مقادیر ویژه </w:t>
      </w:r>
      <w:proofErr w:type="spellStart"/>
      <w:r>
        <w:rPr>
          <w:rFonts w:cs="B Nazanin+ Regular" w:hint="cs"/>
          <w:kern w:val="0"/>
          <w:sz w:val="28"/>
          <w:szCs w:val="28"/>
          <w:rtl/>
          <w:lang w:bidi="fa-IR"/>
        </w:rPr>
        <w:t>ماتریس</w:t>
      </w:r>
      <w:proofErr w:type="spellEnd"/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حالت،‌ </w:t>
      </w:r>
      <w:proofErr w:type="spellStart"/>
      <w:r>
        <w:rPr>
          <w:rFonts w:cs="B Nazanin+ Regular" w:hint="cs"/>
          <w:kern w:val="0"/>
          <w:sz w:val="28"/>
          <w:szCs w:val="28"/>
          <w:rtl/>
          <w:lang w:bidi="fa-IR"/>
        </w:rPr>
        <w:t>قطب‌های</w:t>
      </w:r>
      <w:proofErr w:type="spellEnd"/>
      <w:r>
        <w:rPr>
          <w:rFonts w:cs="B Nazanin+ Regular" w:hint="cs"/>
          <w:kern w:val="0"/>
          <w:sz w:val="28"/>
          <w:szCs w:val="28"/>
          <w:rtl/>
          <w:lang w:bidi="fa-IR"/>
        </w:rPr>
        <w:t xml:space="preserve"> سیستم خواهد بود.</w:t>
      </w:r>
    </w:p>
    <w:p w14:paraId="2FA0FDD3" w14:textId="6F78ACAC" w:rsidR="008921F8" w:rsidRPr="00F2649A" w:rsidRDefault="008921F8" w:rsidP="008921F8">
      <w:pPr>
        <w:pStyle w:val="Heading1"/>
        <w:bidi/>
        <w:spacing w:line="360" w:lineRule="auto"/>
        <w:rPr>
          <w:rFonts w:cs="B Titr" w:hint="cs"/>
          <w:sz w:val="32"/>
          <w:szCs w:val="32"/>
          <w:lang w:bidi="fa-IR"/>
        </w:rPr>
      </w:pPr>
      <w:bookmarkStart w:id="9" w:name="_Toc136136125"/>
      <w:r w:rsidRPr="00F2649A">
        <w:rPr>
          <w:rFonts w:cs="B Titr"/>
          <w:sz w:val="32"/>
          <w:szCs w:val="32"/>
          <w:rtl/>
        </w:rPr>
        <w:lastRenderedPageBreak/>
        <w:t>طراحی کنترل کننده</w:t>
      </w:r>
      <w:r w:rsidRPr="00F2649A">
        <w:rPr>
          <w:rFonts w:cs="B Titr"/>
          <w:sz w:val="32"/>
          <w:szCs w:val="32"/>
        </w:rPr>
        <w:t xml:space="preserve"> </w:t>
      </w:r>
      <w:r w:rsidRPr="00F2649A">
        <w:rPr>
          <w:rFonts w:ascii="Cambria" w:hAnsi="Cambria" w:cs="B Titr"/>
          <w:sz w:val="32"/>
          <w:szCs w:val="32"/>
        </w:rPr>
        <w:t>lead</w:t>
      </w:r>
      <w:r w:rsidRPr="00F2649A">
        <w:rPr>
          <w:rFonts w:cs="B Titr"/>
          <w:sz w:val="32"/>
          <w:szCs w:val="32"/>
        </w:rPr>
        <w:t xml:space="preserve"> </w:t>
      </w:r>
      <w:r w:rsidRPr="00F2649A">
        <w:rPr>
          <w:rFonts w:cs="B Titr"/>
          <w:sz w:val="32"/>
          <w:szCs w:val="32"/>
          <w:rtl/>
        </w:rPr>
        <w:t>برای کنترل رفتار مفصل نرم</w:t>
      </w:r>
      <w:r>
        <w:rPr>
          <w:rFonts w:cs="B Titr" w:hint="cs"/>
          <w:sz w:val="32"/>
          <w:szCs w:val="32"/>
          <w:rtl/>
        </w:rPr>
        <w:t xml:space="preserve"> مبتنی بر کد </w:t>
      </w:r>
      <w:r w:rsidR="00976655">
        <w:rPr>
          <w:rFonts w:cs="B Titr" w:hint="cs"/>
          <w:sz w:val="32"/>
          <w:szCs w:val="32"/>
          <w:rtl/>
          <w:lang w:bidi="fa-IR"/>
        </w:rPr>
        <w:t>۲</w:t>
      </w:r>
      <w:bookmarkEnd w:id="9"/>
    </w:p>
    <w:p w14:paraId="4E3641A6" w14:textId="77777777" w:rsidR="008921F8" w:rsidRDefault="008921F8" w:rsidP="008921F8">
      <w:pPr>
        <w:pStyle w:val="Heading2"/>
        <w:bidi/>
        <w:spacing w:line="360" w:lineRule="auto"/>
        <w:rPr>
          <w:rFonts w:cs="B Nazanin+ Regular"/>
          <w:sz w:val="28"/>
          <w:szCs w:val="28"/>
          <w:rtl/>
        </w:rPr>
      </w:pPr>
      <w:bookmarkStart w:id="10" w:name="_Toc136136126"/>
      <w:r w:rsidRPr="00E45C91">
        <w:rPr>
          <w:rFonts w:cs="B Nazanin+ Regular" w:hint="cs"/>
          <w:sz w:val="28"/>
          <w:szCs w:val="28"/>
          <w:rtl/>
        </w:rPr>
        <w:t>پیش طراحی</w:t>
      </w:r>
      <w:bookmarkEnd w:id="10"/>
    </w:p>
    <w:p w14:paraId="128152EA" w14:textId="77777777" w:rsidR="008921F8" w:rsidRPr="00F2649A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  <w:r w:rsidRPr="00F2649A">
        <w:rPr>
          <w:rFonts w:cs="B Nazanin+ Regular"/>
          <w:sz w:val="28"/>
          <w:szCs w:val="28"/>
          <w:rtl/>
        </w:rPr>
        <w:t>ابتدا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از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</w:t>
      </w:r>
      <w:r w:rsidRPr="00F2649A">
        <w:rPr>
          <w:rFonts w:cs="B Nazanin+ Regular"/>
          <w:sz w:val="28"/>
          <w:szCs w:val="28"/>
          <w:rtl/>
        </w:rPr>
        <w:t xml:space="preserve"> بودن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>، اطم</w:t>
      </w:r>
      <w:r w:rsidRPr="00F2649A">
        <w:rPr>
          <w:rFonts w:cs="B Nazanin+ Regular" w:hint="cs"/>
          <w:sz w:val="28"/>
          <w:szCs w:val="28"/>
          <w:rtl/>
        </w:rPr>
        <w:t>ینان</w:t>
      </w:r>
      <w:r w:rsidRPr="00F2649A">
        <w:rPr>
          <w:rFonts w:cs="B Nazanin+ Regular"/>
          <w:sz w:val="28"/>
          <w:szCs w:val="28"/>
          <w:rtl/>
        </w:rPr>
        <w:t xml:space="preserve"> حاصل کرد.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به آن معنا</w:t>
      </w:r>
      <w:r w:rsidRPr="00F2649A">
        <w:rPr>
          <w:rFonts w:cs="B Nazanin+ Regular" w:hint="cs"/>
          <w:sz w:val="28"/>
          <w:szCs w:val="28"/>
          <w:rtl/>
        </w:rPr>
        <w:t xml:space="preserve"> ا</w:t>
      </w:r>
      <w:r w:rsidRPr="00F2649A">
        <w:rPr>
          <w:rFonts w:cs="B Nazanin+ Regular"/>
          <w:sz w:val="28"/>
          <w:szCs w:val="28"/>
          <w:rtl/>
        </w:rPr>
        <w:t>ست که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یری</w:t>
      </w:r>
      <w:r w:rsidRPr="00F2649A">
        <w:rPr>
          <w:rFonts w:cs="B Nazanin+ Regular"/>
          <w:sz w:val="28"/>
          <w:szCs w:val="28"/>
          <w:rtl/>
        </w:rPr>
        <w:t xml:space="preserve"> را تشک</w:t>
      </w:r>
      <w:r w:rsidRPr="00F2649A">
        <w:rPr>
          <w:rFonts w:cs="B Nazanin+ Regular" w:hint="cs"/>
          <w:sz w:val="28"/>
          <w:szCs w:val="28"/>
          <w:rtl/>
        </w:rPr>
        <w:t>یل</w:t>
      </w:r>
      <w:r w:rsidRPr="00F2649A">
        <w:rPr>
          <w:rFonts w:cs="B Nazanin+ Regular"/>
          <w:sz w:val="28"/>
          <w:szCs w:val="28"/>
          <w:rtl/>
        </w:rPr>
        <w:t xml:space="preserve"> داد. حال که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 xml:space="preserve"> ما از مرتبه</w:t>
      </w:r>
      <w:r w:rsidRPr="00F2649A">
        <w:rPr>
          <w:rFonts w:cs="B Nazanin+ Regular" w:hint="cs"/>
          <w:sz w:val="28"/>
          <w:szCs w:val="28"/>
          <w:rtl/>
        </w:rPr>
        <w:t xml:space="preserve"> ۲</w:t>
      </w:r>
      <w:r w:rsidRPr="00F2649A">
        <w:rPr>
          <w:rFonts w:cs="B Nazanin+ Regular"/>
          <w:sz w:val="28"/>
          <w:szCs w:val="28"/>
          <w:rtl/>
        </w:rPr>
        <w:t xml:space="preserve"> بوده و چهار متغ</w:t>
      </w:r>
      <w:r w:rsidRPr="00F2649A">
        <w:rPr>
          <w:rFonts w:cs="B Nazanin+ Regular" w:hint="cs"/>
          <w:sz w:val="28"/>
          <w:szCs w:val="28"/>
          <w:rtl/>
        </w:rPr>
        <w:t>یر</w:t>
      </w:r>
      <w:r w:rsidRPr="00F2649A">
        <w:rPr>
          <w:rFonts w:cs="B Nazanin+ Regular"/>
          <w:sz w:val="28"/>
          <w:szCs w:val="28"/>
          <w:rtl/>
        </w:rPr>
        <w:t xml:space="preserve"> حالت دارد</w:t>
      </w:r>
      <w:r w:rsidRPr="00F2649A">
        <w:rPr>
          <w:rFonts w:cs="B Nazanin+ Regular" w:hint="cs"/>
          <w:sz w:val="28"/>
          <w:szCs w:val="28"/>
          <w:rtl/>
        </w:rPr>
        <w:t>؛</w:t>
      </w:r>
      <w:r w:rsidRPr="00F2649A">
        <w:rPr>
          <w:rFonts w:cs="B Nazanin+ Regular"/>
          <w:sz w:val="28"/>
          <w:szCs w:val="28"/>
          <w:rtl/>
        </w:rPr>
        <w:t xml:space="preserve"> خواه</w:t>
      </w:r>
      <w:r w:rsidRPr="00F2649A">
        <w:rPr>
          <w:rFonts w:cs="B Nazanin+ Regular" w:hint="cs"/>
          <w:sz w:val="28"/>
          <w:szCs w:val="28"/>
          <w:rtl/>
        </w:rPr>
        <w:t>یم</w:t>
      </w:r>
      <w:r w:rsidRPr="00F2649A">
        <w:rPr>
          <w:rFonts w:cs="B Nazanin+ Regular"/>
          <w:sz w:val="28"/>
          <w:szCs w:val="28"/>
          <w:rtl/>
        </w:rPr>
        <w:t xml:space="preserve"> داشت:</w:t>
      </w:r>
    </w:p>
    <w:p w14:paraId="06568F76" w14:textId="77777777" w:rsidR="008921F8" w:rsidRPr="00F2649A" w:rsidRDefault="008921F8" w:rsidP="008921F8">
      <w:pPr>
        <w:spacing w:line="360" w:lineRule="auto"/>
        <w:jc w:val="lowKashida"/>
        <w:rPr>
          <w:rFonts w:cs="B Nazanin+ Regular"/>
          <w:sz w:val="28"/>
          <w:szCs w:val="28"/>
        </w:rPr>
      </w:pP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 w:cs="B Nazanin+ Regular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B Nazanin+ Regular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B Nazanin+ Regular"/>
                    <w:i/>
                    <w:sz w:val="28"/>
                    <w:szCs w:val="28"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  <m:e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AB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</w:rPr>
                      </m:ctrlPr>
                    </m:mPr>
                    <m:mr>
                      <m:e>
                        <m:sSup>
                          <m:sSupPr>
                            <m:ctrlPr>
                              <w:rPr>
                                <w:rFonts w:ascii="Cambria Math" w:hAnsi="Cambria Math" w:cs="B Nazanin+ Regular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 w:cs="B Nazanin+ Regular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hAnsi="Cambria Math" w:cs="B Nazanin+ Regular"/>
                                <w:sz w:val="28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w:rPr>
                            <w:rFonts w:ascii="Cambria Math" w:hAnsi="Cambria Math" w:cs="B Nazanin+ Regular"/>
                            <w:sz w:val="28"/>
                            <w:szCs w:val="28"/>
                          </w:rPr>
                          <m:t>B</m:t>
                        </m:r>
                      </m:e>
                    </m:mr>
                  </m:m>
                </m:e>
              </m:mr>
            </m:m>
          </m:e>
        </m:d>
      </m:oMath>
      <w:r w:rsidRPr="00F2649A">
        <w:rPr>
          <w:rFonts w:cs="B Nazanin+ Regular"/>
          <w:sz w:val="28"/>
          <w:szCs w:val="28"/>
          <w:rtl/>
        </w:rPr>
        <w:t xml:space="preserve"> </w:t>
      </w:r>
    </w:p>
    <w:p w14:paraId="41CA5B0A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u w:val="single"/>
        </w:rPr>
      </w:pPr>
      <w:r w:rsidRPr="00F2649A">
        <w:rPr>
          <w:rFonts w:cs="B Nazanin+ Regular" w:hint="cs"/>
          <w:sz w:val="28"/>
          <w:szCs w:val="28"/>
          <w:rtl/>
        </w:rPr>
        <w:t>البته</w:t>
      </w:r>
      <w:r w:rsidRPr="00F2649A">
        <w:rPr>
          <w:rFonts w:cs="B Nazanin+ Regular"/>
          <w:sz w:val="28"/>
          <w:szCs w:val="28"/>
          <w:rtl/>
        </w:rPr>
        <w:t xml:space="preserve">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با دستور خاص خود در مح</w:t>
      </w:r>
      <w:r w:rsidRPr="00F2649A">
        <w:rPr>
          <w:rFonts w:cs="B Nazanin+ Regular" w:hint="cs"/>
          <w:sz w:val="28"/>
          <w:szCs w:val="28"/>
          <w:rtl/>
        </w:rPr>
        <w:t>یط</w:t>
      </w:r>
      <w:r w:rsidRPr="00F2649A">
        <w:rPr>
          <w:rFonts w:cs="B Nazanin+ Regular"/>
          <w:sz w:val="28"/>
          <w:szCs w:val="28"/>
          <w:rtl/>
        </w:rPr>
        <w:t xml:space="preserve"> متلب، آرا</w:t>
      </w:r>
      <w:r w:rsidRPr="00F2649A">
        <w:rPr>
          <w:rFonts w:cs="B Nazanin+ Regular" w:hint="cs"/>
          <w:sz w:val="28"/>
          <w:szCs w:val="28"/>
          <w:rtl/>
        </w:rPr>
        <w:t>یش</w:t>
      </w:r>
      <w:r w:rsidRPr="00F2649A">
        <w:rPr>
          <w:rFonts w:cs="B Nazanin+ Regular"/>
          <w:sz w:val="28"/>
          <w:szCs w:val="28"/>
          <w:rtl/>
        </w:rPr>
        <w:t xml:space="preserve"> داده م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</w:rPr>
        <w:t>شود</w:t>
      </w:r>
      <w:r w:rsidRPr="00F2649A">
        <w:rPr>
          <w:rFonts w:cs="B Nazanin+ Regular"/>
          <w:sz w:val="28"/>
          <w:szCs w:val="28"/>
          <w:rtl/>
        </w:rPr>
        <w:t>. م</w:t>
      </w:r>
      <w:r w:rsidRPr="00F2649A">
        <w:rPr>
          <w:rFonts w:cs="B Nazanin+ Regular" w:hint="cs"/>
          <w:sz w:val="28"/>
          <w:szCs w:val="28"/>
          <w:rtl/>
        </w:rPr>
        <w:t>ی‌دانیم</w:t>
      </w:r>
      <w:r w:rsidRPr="00F2649A">
        <w:rPr>
          <w:rFonts w:cs="B Nazanin+ Regular"/>
          <w:sz w:val="28"/>
          <w:szCs w:val="28"/>
          <w:rtl/>
        </w:rPr>
        <w:t xml:space="preserve"> که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رنک ماتر</w:t>
      </w:r>
      <w:r w:rsidRPr="00F2649A">
        <w:rPr>
          <w:rFonts w:cs="B Nazanin+ Regular" w:hint="cs"/>
          <w:sz w:val="28"/>
          <w:szCs w:val="28"/>
          <w:rtl/>
        </w:rPr>
        <w:t>یس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پذ</w:t>
      </w:r>
      <w:r w:rsidRPr="00F2649A">
        <w:rPr>
          <w:rFonts w:cs="B Nazanin+ Regular" w:hint="cs"/>
          <w:sz w:val="28"/>
          <w:szCs w:val="28"/>
          <w:rtl/>
        </w:rPr>
        <w:t>یری</w:t>
      </w:r>
      <w:r w:rsidRPr="00F2649A">
        <w:rPr>
          <w:rFonts w:cs="B Nazanin+ Regular"/>
          <w:sz w:val="28"/>
          <w:szCs w:val="28"/>
          <w:rtl/>
        </w:rPr>
        <w:t xml:space="preserve"> در ا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س</w:t>
      </w:r>
      <w:r w:rsidRPr="00F2649A">
        <w:rPr>
          <w:rFonts w:cs="B Nazanin+ Regular" w:hint="cs"/>
          <w:sz w:val="28"/>
          <w:szCs w:val="28"/>
          <w:rtl/>
        </w:rPr>
        <w:t>یستم</w:t>
      </w:r>
      <w:r w:rsidRPr="00F2649A">
        <w:rPr>
          <w:rFonts w:cs="B Nazanin+ Regular"/>
          <w:sz w:val="28"/>
          <w:szCs w:val="28"/>
          <w:rtl/>
        </w:rPr>
        <w:t>، مساو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با </w:t>
      </w:r>
      <w:r w:rsidRPr="00F2649A">
        <w:rPr>
          <w:rFonts w:cs="B Nazanin+ Regular" w:hint="cs"/>
          <w:sz w:val="28"/>
          <w:szCs w:val="28"/>
          <w:rtl/>
        </w:rPr>
        <w:t>۴</w:t>
      </w:r>
      <w:r w:rsidRPr="00F2649A">
        <w:rPr>
          <w:rFonts w:cs="B Nazanin+ Regular"/>
          <w:sz w:val="28"/>
          <w:szCs w:val="28"/>
          <w:rtl/>
        </w:rPr>
        <w:t xml:space="preserve"> باشد. با چک کردن در توابع مربوط، درم</w:t>
      </w:r>
      <w:r w:rsidRPr="00F2649A">
        <w:rPr>
          <w:rFonts w:cs="B Nazanin+ Regular" w:hint="cs"/>
          <w:sz w:val="28"/>
          <w:szCs w:val="28"/>
          <w:rtl/>
        </w:rPr>
        <w:t>ی‌یابیم</w:t>
      </w:r>
      <w:r w:rsidRPr="00F2649A">
        <w:rPr>
          <w:rFonts w:cs="B Nazanin+ Regular"/>
          <w:sz w:val="28"/>
          <w:szCs w:val="28"/>
          <w:rtl/>
        </w:rPr>
        <w:t xml:space="preserve"> که </w:t>
      </w:r>
      <w:r w:rsidRPr="00867065">
        <w:rPr>
          <w:rFonts w:cs="B Nazanin+ Regular"/>
          <w:sz w:val="28"/>
          <w:szCs w:val="28"/>
          <w:u w:val="single"/>
          <w:rtl/>
        </w:rPr>
        <w:t>س</w:t>
      </w:r>
      <w:r w:rsidRPr="00867065">
        <w:rPr>
          <w:rFonts w:cs="B Nazanin+ Regular" w:hint="cs"/>
          <w:sz w:val="28"/>
          <w:szCs w:val="28"/>
          <w:u w:val="single"/>
          <w:rtl/>
        </w:rPr>
        <w:t>یستم</w:t>
      </w:r>
      <w:r w:rsidRPr="00867065">
        <w:rPr>
          <w:rFonts w:cs="B Nazanin+ Regular"/>
          <w:sz w:val="28"/>
          <w:szCs w:val="28"/>
          <w:u w:val="single"/>
          <w:rtl/>
        </w:rPr>
        <w:t xml:space="preserve"> کنترل</w:t>
      </w:r>
      <w:r w:rsidRPr="00867065">
        <w:rPr>
          <w:rFonts w:cs="B Nazanin+ Regular" w:hint="cs"/>
          <w:sz w:val="28"/>
          <w:szCs w:val="28"/>
          <w:u w:val="single"/>
          <w:rtl/>
        </w:rPr>
        <w:t>‌</w:t>
      </w:r>
      <w:r w:rsidRPr="00867065">
        <w:rPr>
          <w:rFonts w:cs="B Nazanin+ Regular"/>
          <w:sz w:val="28"/>
          <w:szCs w:val="28"/>
          <w:u w:val="single"/>
          <w:rtl/>
        </w:rPr>
        <w:t>پذ</w:t>
      </w:r>
      <w:r w:rsidRPr="00867065">
        <w:rPr>
          <w:rFonts w:cs="B Nazanin+ Regular" w:hint="cs"/>
          <w:sz w:val="28"/>
          <w:szCs w:val="28"/>
          <w:u w:val="single"/>
          <w:rtl/>
        </w:rPr>
        <w:t>یر</w:t>
      </w:r>
      <w:r w:rsidRPr="00867065">
        <w:rPr>
          <w:rFonts w:cs="B Nazanin+ Regular"/>
          <w:sz w:val="28"/>
          <w:szCs w:val="28"/>
          <w:u w:val="single"/>
          <w:rtl/>
        </w:rPr>
        <w:t xml:space="preserve"> است.</w:t>
      </w:r>
    </w:p>
    <w:p w14:paraId="0B1358D1" w14:textId="77777777" w:rsidR="008921F8" w:rsidRPr="00715EFA" w:rsidRDefault="008921F8" w:rsidP="008921F8">
      <w:pPr>
        <w:pStyle w:val="NoSpacing"/>
      </w:pPr>
      <w:r w:rsidRPr="006C47B0">
        <w:rPr>
          <w:noProof/>
        </w:rPr>
        <w:drawing>
          <wp:inline distT="0" distB="0" distL="0" distR="0" wp14:anchorId="054E6050" wp14:editId="2AD18F91">
            <wp:extent cx="5852160" cy="2009492"/>
            <wp:effectExtent l="0" t="0" r="0" b="0"/>
            <wp:docPr id="544026461" name="Picture 544026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35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0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F6AA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</w:rPr>
      </w:pPr>
      <w:r w:rsidRPr="00F2649A">
        <w:rPr>
          <w:rFonts w:cs="B Nazanin+ Regular" w:hint="cs"/>
          <w:sz w:val="28"/>
          <w:szCs w:val="28"/>
          <w:rtl/>
        </w:rPr>
        <w:t>طبق</w:t>
      </w:r>
      <w:r w:rsidRPr="00F2649A">
        <w:rPr>
          <w:rFonts w:cs="B Nazanin+ Regular"/>
          <w:sz w:val="28"/>
          <w:szCs w:val="28"/>
          <w:rtl/>
        </w:rPr>
        <w:t xml:space="preserve"> صورت سوال ، با</w:t>
      </w:r>
      <w:r w:rsidRPr="00F2649A">
        <w:rPr>
          <w:rFonts w:cs="B Nazanin+ Regular" w:hint="cs"/>
          <w:sz w:val="28"/>
          <w:szCs w:val="28"/>
          <w:rtl/>
        </w:rPr>
        <w:t>ید</w:t>
      </w:r>
      <w:r w:rsidRPr="00F2649A">
        <w:rPr>
          <w:rFonts w:cs="B Nazanin+ Regular"/>
          <w:sz w:val="28"/>
          <w:szCs w:val="28"/>
          <w:rtl/>
        </w:rPr>
        <w:t xml:space="preserve"> کنترل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کننده</w:t>
      </w:r>
      <w:r w:rsidRPr="00F2649A">
        <w:rPr>
          <w:rFonts w:cs="B Nazanin+ Regular" w:hint="cs"/>
          <w:sz w:val="28"/>
          <w:szCs w:val="28"/>
          <w:rtl/>
        </w:rPr>
        <w:t>‌</w:t>
      </w:r>
      <w:r w:rsidRPr="00F2649A">
        <w:rPr>
          <w:rFonts w:cs="B Nazanin+ Regular"/>
          <w:sz w:val="28"/>
          <w:szCs w:val="28"/>
          <w:rtl/>
        </w:rPr>
        <w:t>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طراح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گردد که دارا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حد فاز مطلوب</w:t>
      </w:r>
      <w:r w:rsidRPr="00F2649A">
        <w:rPr>
          <w:rFonts w:cs="B Nazanin+ Regular" w:hint="cs"/>
          <w:sz w:val="28"/>
          <w:szCs w:val="28"/>
          <w:rtl/>
        </w:rPr>
        <w:t xml:space="preserve"> ۷۰</w:t>
      </w:r>
      <w:r w:rsidRPr="00F2649A">
        <w:rPr>
          <w:rFonts w:cs="B Nazanin+ Regular"/>
          <w:sz w:val="28"/>
          <w:szCs w:val="28"/>
          <w:rtl/>
        </w:rPr>
        <w:t xml:space="preserve"> درجه بوده و ثابت خطا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ش</w:t>
      </w:r>
      <w:r w:rsidRPr="00F2649A">
        <w:rPr>
          <w:rFonts w:cs="B Nazanin+ Regular" w:hint="cs"/>
          <w:sz w:val="28"/>
          <w:szCs w:val="28"/>
          <w:rtl/>
        </w:rPr>
        <w:t>یب</w:t>
      </w:r>
      <w:r w:rsidRPr="00F2649A">
        <w:rPr>
          <w:rFonts w:cs="B Nazanin+ Regular"/>
          <w:sz w:val="28"/>
          <w:szCs w:val="28"/>
          <w:rtl/>
        </w:rPr>
        <w:t xml:space="preserve"> آن </w:t>
      </w:r>
      <w:r w:rsidRPr="00F2649A">
        <w:rPr>
          <w:rFonts w:cs="B Nazanin+ Regular" w:hint="cs"/>
          <w:sz w:val="28"/>
          <w:szCs w:val="28"/>
          <w:rtl/>
        </w:rPr>
        <w:t xml:space="preserve">۱۰ </w:t>
      </w:r>
      <w:r w:rsidRPr="00F2649A">
        <w:rPr>
          <w:rFonts w:cs="B Nazanin+ Regular"/>
          <w:sz w:val="28"/>
          <w:szCs w:val="28"/>
          <w:rtl/>
        </w:rPr>
        <w:t>باشد. همچن</w:t>
      </w:r>
      <w:r w:rsidRPr="00F2649A">
        <w:rPr>
          <w:rFonts w:cs="B Nazanin+ Regular" w:hint="cs"/>
          <w:sz w:val="28"/>
          <w:szCs w:val="28"/>
          <w:rtl/>
        </w:rPr>
        <w:t>ین</w:t>
      </w:r>
      <w:r w:rsidRPr="00F2649A">
        <w:rPr>
          <w:rFonts w:cs="B Nazanin+ Regular"/>
          <w:sz w:val="28"/>
          <w:szCs w:val="28"/>
          <w:rtl/>
        </w:rPr>
        <w:t xml:space="preserve"> پهنا</w:t>
      </w:r>
      <w:r w:rsidRPr="00F2649A">
        <w:rPr>
          <w:rFonts w:cs="B Nazanin+ Regular" w:hint="cs"/>
          <w:sz w:val="28"/>
          <w:szCs w:val="28"/>
          <w:rtl/>
        </w:rPr>
        <w:t>ی</w:t>
      </w:r>
      <w:r w:rsidRPr="00F2649A">
        <w:rPr>
          <w:rFonts w:cs="B Nazanin+ Regular"/>
          <w:sz w:val="28"/>
          <w:szCs w:val="28"/>
          <w:rtl/>
        </w:rPr>
        <w:t xml:space="preserve"> بان</w:t>
      </w:r>
      <w:r w:rsidRPr="00F2649A">
        <w:rPr>
          <w:rFonts w:cs="B Nazanin+ Regular" w:hint="cs"/>
          <w:sz w:val="28"/>
          <w:szCs w:val="28"/>
          <w:rtl/>
        </w:rPr>
        <w:t>د ۵</w:t>
      </w:r>
      <w:r w:rsidRPr="00F2649A">
        <w:rPr>
          <w:rFonts w:cs="B Nazanin+ Regular"/>
          <w:sz w:val="28"/>
          <w:szCs w:val="28"/>
          <w:rtl/>
        </w:rPr>
        <w:t xml:space="preserve"> راد</w:t>
      </w:r>
      <w:r w:rsidRPr="00F2649A">
        <w:rPr>
          <w:rFonts w:cs="B Nazanin+ Regular" w:hint="cs"/>
          <w:sz w:val="28"/>
          <w:szCs w:val="28"/>
          <w:rtl/>
        </w:rPr>
        <w:t>یان</w:t>
      </w:r>
      <w:r w:rsidRPr="00F2649A">
        <w:rPr>
          <w:rFonts w:cs="B Nazanin+ Regular"/>
          <w:sz w:val="28"/>
          <w:szCs w:val="28"/>
          <w:rtl/>
        </w:rPr>
        <w:t xml:space="preserve"> بر ثان</w:t>
      </w:r>
      <w:r w:rsidRPr="00F2649A">
        <w:rPr>
          <w:rFonts w:cs="B Nazanin+ Regular" w:hint="cs"/>
          <w:sz w:val="28"/>
          <w:szCs w:val="28"/>
          <w:rtl/>
        </w:rPr>
        <w:t>یه</w:t>
      </w:r>
      <w:r w:rsidRPr="00F2649A">
        <w:rPr>
          <w:rFonts w:cs="B Nazanin+ Regular"/>
          <w:sz w:val="28"/>
          <w:szCs w:val="28"/>
          <w:rtl/>
        </w:rPr>
        <w:t xml:space="preserve"> ن</w:t>
      </w:r>
      <w:r w:rsidRPr="00F2649A">
        <w:rPr>
          <w:rFonts w:cs="B Nazanin+ Regular" w:hint="cs"/>
          <w:sz w:val="28"/>
          <w:szCs w:val="28"/>
          <w:rtl/>
        </w:rPr>
        <w:t>یز</w:t>
      </w:r>
      <w:r w:rsidRPr="00F2649A">
        <w:rPr>
          <w:rFonts w:cs="B Nazanin+ Regular"/>
          <w:sz w:val="28"/>
          <w:szCs w:val="28"/>
          <w:rtl/>
        </w:rPr>
        <w:t xml:space="preserve"> جزء مشخصات مطلوب م</w:t>
      </w:r>
      <w:r w:rsidRPr="00F2649A">
        <w:rPr>
          <w:rFonts w:cs="B Nazanin+ Regular" w:hint="cs"/>
          <w:sz w:val="28"/>
          <w:szCs w:val="28"/>
          <w:rtl/>
        </w:rPr>
        <w:t>ی‌باشد.</w:t>
      </w:r>
    </w:p>
    <w:p w14:paraId="23FD75BB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</w:rPr>
      </w:pPr>
    </w:p>
    <w:p w14:paraId="4D9A5396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348582C0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00F5D0C0" w14:textId="77777777" w:rsidR="008921F8" w:rsidRPr="00F2649A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</w:rPr>
      </w:pPr>
    </w:p>
    <w:p w14:paraId="715616C9" w14:textId="77777777" w:rsidR="008921F8" w:rsidRDefault="008921F8" w:rsidP="008921F8">
      <w:pPr>
        <w:pStyle w:val="Heading2"/>
        <w:bidi/>
        <w:spacing w:line="360" w:lineRule="auto"/>
        <w:rPr>
          <w:rFonts w:cs="B Nazanin+ Regular"/>
          <w:sz w:val="28"/>
          <w:szCs w:val="28"/>
          <w:rtl/>
        </w:rPr>
      </w:pPr>
      <w:bookmarkStart w:id="11" w:name="_Toc136136127"/>
      <w:r w:rsidRPr="00F2649A">
        <w:rPr>
          <w:rFonts w:cs="B Nazanin+ Regular" w:hint="cs"/>
          <w:sz w:val="28"/>
          <w:szCs w:val="28"/>
          <w:rtl/>
        </w:rPr>
        <w:lastRenderedPageBreak/>
        <w:t>طراحی</w:t>
      </w:r>
      <w:bookmarkEnd w:id="11"/>
    </w:p>
    <w:p w14:paraId="0EB51057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یدانیم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فرم کل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یک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کنترل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کننده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پ</w:t>
      </w:r>
      <w:r w:rsidRPr="00F2649A">
        <w:rPr>
          <w:rFonts w:cs="B Nazanin+ Regular" w:hint="cs"/>
          <w:sz w:val="28"/>
          <w:szCs w:val="28"/>
          <w:rtl/>
          <w:lang w:bidi="fa-IR"/>
        </w:rPr>
        <w:t>یش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فاز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ب</w:t>
      </w:r>
      <w:r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F2649A">
        <w:rPr>
          <w:rFonts w:cs="B Nazanin+ Regular"/>
          <w:sz w:val="28"/>
          <w:szCs w:val="28"/>
          <w:rtl/>
          <w:lang w:bidi="fa-IR"/>
        </w:rPr>
        <w:t>صورت روبرو خواهد بود:</w:t>
      </w:r>
    </w:p>
    <w:p w14:paraId="5340873C" w14:textId="77777777" w:rsidR="008921F8" w:rsidRPr="00F2649A" w:rsidRDefault="008921F8" w:rsidP="008921F8">
      <w:pPr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α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s+z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s+p</m:t>
              </m:r>
            </m:den>
          </m:f>
        </m:oMath>
      </m:oMathPara>
    </w:p>
    <w:p w14:paraId="6D90FA63" w14:textId="77777777" w:rsidR="008921F8" w:rsidRPr="00F2649A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که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در آن ،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α</m:t>
        </m:r>
      </m:oMath>
      <w:r w:rsidRPr="00F2649A">
        <w:rPr>
          <w:rFonts w:cs="B Nazanin+ Regular"/>
          <w:sz w:val="28"/>
          <w:szCs w:val="28"/>
          <w:rtl/>
          <w:lang w:bidi="fa-IR"/>
        </w:rPr>
        <w:t xml:space="preserve"> همان نسبت </w:t>
      </w:r>
      <w:r>
        <w:rPr>
          <w:rFonts w:cs="B Nazanin+ Regular" w:hint="cs"/>
          <w:sz w:val="28"/>
          <w:szCs w:val="28"/>
          <w:rtl/>
          <w:lang w:bidi="fa-IR"/>
        </w:rPr>
        <w:t>قطب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</w:t>
      </w:r>
      <w:r>
        <w:rPr>
          <w:rFonts w:cs="B Nazanin+ Regular" w:hint="cs"/>
          <w:sz w:val="28"/>
          <w:szCs w:val="28"/>
          <w:rtl/>
          <w:lang w:bidi="fa-IR"/>
        </w:rPr>
        <w:t>صفر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. به علت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آن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خواهیم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قطب رو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ما تاث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نگذارد</w:t>
      </w:r>
      <w:r>
        <w:rPr>
          <w:rFonts w:cs="B Nazanin+ Regular" w:hint="cs"/>
          <w:sz w:val="28"/>
          <w:szCs w:val="28"/>
          <w:rtl/>
          <w:lang w:bidi="fa-IR"/>
        </w:rPr>
        <w:t>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آن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را بس</w:t>
      </w:r>
      <w:r w:rsidRPr="00F2649A">
        <w:rPr>
          <w:rFonts w:cs="B Nazanin+ Regular" w:hint="cs"/>
          <w:sz w:val="28"/>
          <w:szCs w:val="28"/>
          <w:rtl/>
          <w:lang w:bidi="fa-IR"/>
        </w:rPr>
        <w:t>یار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دو</w:t>
      </w:r>
      <w:r>
        <w:rPr>
          <w:rFonts w:cs="B Nazanin+ Regular" w:hint="cs"/>
          <w:sz w:val="28"/>
          <w:szCs w:val="28"/>
          <w:rtl/>
          <w:lang w:bidi="fa-IR"/>
        </w:rPr>
        <w:t>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تر از صفر در نظر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گیریم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برا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ثابت خطا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6DE28FE3" w14:textId="77777777" w:rsidR="008921F8" w:rsidRPr="00867065" w:rsidRDefault="008921F8" w:rsidP="008921F8">
      <w:pPr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v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lim</m:t>
                  </m:r>
                </m:e>
                <m:lim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s→0</m:t>
                  </m:r>
                </m:lim>
              </m:limLow>
            </m:fName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s∙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G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</m:t>
                  </m:r>
                </m:e>
              </m:d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.G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</m:t>
                  </m:r>
                </m:e>
              </m:d>
            </m:e>
          </m:func>
        </m:oMath>
      </m:oMathPara>
    </w:p>
    <w:p w14:paraId="27B6F545" w14:textId="34750C25" w:rsidR="008921F8" w:rsidRDefault="0058565D" w:rsidP="008921F8">
      <w:pPr>
        <w:spacing w:line="360" w:lineRule="auto"/>
        <w:jc w:val="center"/>
        <w:rPr>
          <w:rFonts w:cs="B Nazanin+ Regular"/>
          <w:sz w:val="28"/>
          <w:szCs w:val="28"/>
          <w:rtl/>
          <w:lang w:bidi="fa-IR"/>
        </w:rPr>
      </w:pPr>
      <w:r w:rsidRPr="0058565D">
        <w:rPr>
          <w:rFonts w:cs="B Nazanin+ Regular"/>
          <w:sz w:val="28"/>
          <w:szCs w:val="28"/>
          <w:lang w:bidi="fa-IR"/>
        </w:rPr>
        <w:drawing>
          <wp:inline distT="0" distB="0" distL="0" distR="0" wp14:anchorId="095FC448" wp14:editId="68DD6E74">
            <wp:extent cx="2926080" cy="1404810"/>
            <wp:effectExtent l="0" t="0" r="0" b="0"/>
            <wp:docPr id="475495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57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40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3102" w14:textId="10444F74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حال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بهره تنظ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</w:t>
      </w:r>
      <w:r>
        <w:rPr>
          <w:rFonts w:cs="B Nazanin+ Regular" w:hint="cs"/>
          <w:sz w:val="28"/>
          <w:szCs w:val="28"/>
          <w:rtl/>
          <w:lang w:bidi="fa-IR"/>
        </w:rPr>
        <w:t>د؛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</w:t>
      </w:r>
      <w:r w:rsidRPr="00F2649A">
        <w:rPr>
          <w:rFonts w:cs="B Nazanin+ Regular" w:hint="cs"/>
          <w:sz w:val="28"/>
          <w:szCs w:val="28"/>
          <w:rtl/>
          <w:lang w:bidi="fa-IR"/>
        </w:rPr>
        <w:t>یاگرام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867065">
        <w:rPr>
          <w:rFonts w:ascii="Cambria" w:hAnsi="Cambria" w:cs="B Nazanin+ Regular"/>
          <w:sz w:val="28"/>
          <w:szCs w:val="28"/>
          <w:lang w:bidi="fa-IR"/>
        </w:rPr>
        <w:t>Bode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جبران نشده که تنها بهره آن تع</w:t>
      </w:r>
      <w:r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شده است را رسم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کنیم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و حد فاز آن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را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‌ی</w:t>
      </w:r>
      <w:r w:rsidRPr="00F2649A">
        <w:rPr>
          <w:rFonts w:cs="B Nazanin+ Regular" w:hint="cs"/>
          <w:sz w:val="28"/>
          <w:szCs w:val="28"/>
          <w:rtl/>
          <w:lang w:bidi="fa-IR"/>
        </w:rPr>
        <w:t>ابیم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کار به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صورت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انجام 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شود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فرکانس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 در آن اندازه صفر شده را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یافته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و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بینیم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که فاز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در آن فرکانس چقدر با </w:t>
      </w:r>
      <w:r>
        <w:rPr>
          <w:rFonts w:cs="B Nazanin+ Regular" w:hint="cs"/>
          <w:sz w:val="28"/>
          <w:szCs w:val="28"/>
          <w:rtl/>
          <w:lang w:bidi="fa-IR"/>
        </w:rPr>
        <w:t xml:space="preserve">۱۸۰- درجه </w:t>
      </w:r>
      <w:r w:rsidRPr="00F2649A">
        <w:rPr>
          <w:rFonts w:cs="B Nazanin+ Regular"/>
          <w:sz w:val="28"/>
          <w:szCs w:val="28"/>
          <w:rtl/>
          <w:lang w:bidi="fa-IR"/>
        </w:rPr>
        <w:t>فاصله دارد. 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125019A0" w14:textId="0F247AA4" w:rsidR="0058565D" w:rsidRDefault="0058565D" w:rsidP="0058565D">
      <w:pPr>
        <w:pStyle w:val="NoSpacing"/>
        <w:jc w:val="center"/>
        <w:rPr>
          <w:rtl/>
          <w:lang w:bidi="fa-IR"/>
        </w:rPr>
      </w:pPr>
      <w:r w:rsidRPr="0058565D">
        <w:rPr>
          <w:rtl/>
          <w:lang w:bidi="fa-IR"/>
        </w:rPr>
        <w:drawing>
          <wp:inline distT="0" distB="0" distL="0" distR="0" wp14:anchorId="05819529" wp14:editId="5744067B">
            <wp:extent cx="3429297" cy="769687"/>
            <wp:effectExtent l="0" t="0" r="0" b="0"/>
            <wp:docPr id="25587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7141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E481" w14:textId="04863925" w:rsidR="008921F8" w:rsidRPr="0058565D" w:rsidRDefault="008921F8" w:rsidP="008921F8">
      <w:pPr>
        <w:spacing w:line="360" w:lineRule="auto"/>
        <w:jc w:val="lowKashida"/>
        <w:rPr>
          <w:color w:val="FF0000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m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d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-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ϕ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sys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+5°=70°-53°+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10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°→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ϕ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22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°</m:t>
              </m:r>
            </m:e>
          </m:borderBox>
        </m:oMath>
      </m:oMathPara>
    </w:p>
    <w:p w14:paraId="38EB0D58" w14:textId="544B1B38" w:rsidR="008921F8" w:rsidRDefault="0058565D" w:rsidP="0060359B">
      <w:pPr>
        <w:pStyle w:val="NoSpacing"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ϕ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</m:e>
          </m:fun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α-1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α+1</m:t>
              </m:r>
            </m:den>
          </m:f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func>
            <m:func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sin</m:t>
              </m:r>
            </m:fName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2</m:t>
              </m:r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°</m:t>
              </m:r>
            </m:e>
          </m:fun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α=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2.61</m:t>
              </m:r>
            </m:e>
          </m:borderBox>
        </m:oMath>
      </m:oMathPara>
    </w:p>
    <w:p w14:paraId="2C6BB2C6" w14:textId="77777777" w:rsidR="008921F8" w:rsidRDefault="008921F8" w:rsidP="008921F8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3AB62C8C" w14:textId="77777777" w:rsidR="008921F8" w:rsidRDefault="008921F8" w:rsidP="008921F8">
      <w:pPr>
        <w:pStyle w:val="NoSpacing"/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126B2468" w14:textId="10476B00" w:rsidR="008921F8" w:rsidRDefault="008921F8" w:rsidP="0058565D">
      <w:pPr>
        <w:pStyle w:val="NoSpacing"/>
        <w:spacing w:line="360" w:lineRule="auto"/>
        <w:rPr>
          <w:rFonts w:cs="B Nazanin+ Regular"/>
          <w:sz w:val="28"/>
          <w:szCs w:val="28"/>
          <w:lang w:bidi="fa-IR"/>
        </w:rPr>
      </w:pPr>
    </w:p>
    <w:p w14:paraId="44BF869C" w14:textId="2C222448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lastRenderedPageBreak/>
        <w:t>سپس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با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فرکانس فعال</w:t>
      </w:r>
      <w:r w:rsidRPr="00F2649A">
        <w:rPr>
          <w:rFonts w:cs="B Nazanin+ Regular" w:hint="cs"/>
          <w:sz w:val="28"/>
          <w:szCs w:val="28"/>
          <w:rtl/>
          <w:lang w:bidi="fa-IR"/>
        </w:rPr>
        <w:t>یت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را پ</w:t>
      </w:r>
      <w:r w:rsidRPr="00F2649A">
        <w:rPr>
          <w:rFonts w:cs="B Nazanin+ Regular" w:hint="cs"/>
          <w:sz w:val="28"/>
          <w:szCs w:val="28"/>
          <w:rtl/>
          <w:lang w:bidi="fa-IR"/>
        </w:rPr>
        <w:t>یدا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کن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>. در ا</w:t>
      </w:r>
      <w:r w:rsidRPr="00F2649A">
        <w:rPr>
          <w:rFonts w:cs="B Nazanin+ Regular" w:hint="cs"/>
          <w:sz w:val="28"/>
          <w:szCs w:val="28"/>
          <w:rtl/>
          <w:lang w:bidi="fa-IR"/>
        </w:rPr>
        <w:t>ین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فرکانس با</w:t>
      </w:r>
      <w:r w:rsidRPr="00F2649A">
        <w:rPr>
          <w:rFonts w:cs="B Nazanin+ Regular" w:hint="cs"/>
          <w:sz w:val="28"/>
          <w:szCs w:val="28"/>
          <w:rtl/>
          <w:lang w:bidi="fa-IR"/>
        </w:rPr>
        <w:t>ید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دامنه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جبران نشده که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د</w:t>
      </w:r>
      <w:r w:rsidRPr="00F2649A">
        <w:rPr>
          <w:rFonts w:cs="B Nazanin+ Regular" w:hint="cs"/>
          <w:sz w:val="28"/>
          <w:szCs w:val="28"/>
          <w:rtl/>
          <w:lang w:bidi="fa-IR"/>
        </w:rPr>
        <w:t>یاگرام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5B6C22">
        <w:rPr>
          <w:rFonts w:ascii="Cambria" w:hAnsi="Cambria" w:cs="B Nazanin+ Regular"/>
          <w:sz w:val="28"/>
          <w:szCs w:val="28"/>
          <w:lang w:bidi="fa-IR"/>
        </w:rPr>
        <w:t>Bode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آن را رسم کرد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>
        <w:rPr>
          <w:rFonts w:cs="B Nazanin+ Regular" w:hint="cs"/>
          <w:sz w:val="28"/>
          <w:szCs w:val="28"/>
          <w:rtl/>
          <w:lang w:bidi="fa-IR"/>
        </w:rPr>
        <w:t xml:space="preserve">؛ </w:t>
      </w:r>
      <w:r w:rsidRPr="00F2649A">
        <w:rPr>
          <w:rFonts w:cs="B Nazanin+ Regular"/>
          <w:sz w:val="28"/>
          <w:szCs w:val="28"/>
          <w:rtl/>
          <w:lang w:bidi="fa-IR"/>
        </w:rPr>
        <w:t>برابر با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10</m:t>
        </m:r>
        <m:func>
          <m:func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log</m:t>
            </m:r>
          </m:fName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α</m:t>
            </m:r>
          </m:e>
        </m:func>
      </m:oMath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باشد</w:t>
      </w:r>
      <w:r>
        <w:rPr>
          <w:rFonts w:cs="B Nazanin+ Regular" w:hint="cs"/>
          <w:sz w:val="28"/>
          <w:szCs w:val="28"/>
          <w:rtl/>
          <w:lang w:bidi="fa-IR"/>
        </w:rPr>
        <w:t xml:space="preserve">. </w:t>
      </w:r>
      <w:r w:rsidRPr="00F2649A">
        <w:rPr>
          <w:rFonts w:cs="B Nazanin+ Regular"/>
          <w:sz w:val="28"/>
          <w:szCs w:val="28"/>
          <w:rtl/>
          <w:lang w:bidi="fa-IR"/>
        </w:rPr>
        <w:t>از آنجا</w:t>
      </w:r>
      <w:r w:rsidRPr="00F2649A">
        <w:rPr>
          <w:rFonts w:cs="B Nazanin+ Regular" w:hint="cs"/>
          <w:sz w:val="28"/>
          <w:szCs w:val="28"/>
          <w:rtl/>
          <w:lang w:bidi="fa-IR"/>
        </w:rPr>
        <w:t>یی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که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α=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2.61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/>
          <w:sz w:val="28"/>
          <w:szCs w:val="28"/>
          <w:rtl/>
          <w:lang w:bidi="fa-IR"/>
        </w:rPr>
        <w:t>است پس خواه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029BF3D4" w14:textId="5E931CD7" w:rsidR="008921F8" w:rsidRPr="00700A69" w:rsidRDefault="008921F8" w:rsidP="008921F8">
      <w:pPr>
        <w:spacing w:line="360" w:lineRule="auto"/>
        <w:jc w:val="lowKashida"/>
        <w:rPr>
          <w:rFonts w:cs="B Nazanin+ Regular"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m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5.56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 xml:space="preserve"> </m:t>
              </m:r>
              <m:f>
                <m:fPr>
                  <m:type m:val="lin"/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rad</m:t>
                  </m:r>
                </m:num>
                <m:den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</m:t>
                  </m:r>
                </m:den>
              </m:f>
            </m:e>
          </m:borderBox>
        </m:oMath>
      </m:oMathPara>
    </w:p>
    <w:p w14:paraId="33E5C7BC" w14:textId="77777777" w:rsidR="008921F8" w:rsidRDefault="008921F8" w:rsidP="008921F8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در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مرحله بعد از ترک</w:t>
      </w:r>
      <w:r w:rsidRPr="00F2649A">
        <w:rPr>
          <w:rFonts w:cs="B Nazanin+ Regular" w:hint="cs"/>
          <w:sz w:val="28"/>
          <w:szCs w:val="28"/>
          <w:rtl/>
          <w:lang w:bidi="fa-IR"/>
        </w:rPr>
        <w:t>یب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دو معادله و دو مجهول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توان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صفر و قطب س</w:t>
      </w:r>
      <w:r w:rsidRPr="00F2649A">
        <w:rPr>
          <w:rFonts w:cs="B Nazanin+ Regular" w:hint="cs"/>
          <w:sz w:val="28"/>
          <w:szCs w:val="28"/>
          <w:rtl/>
          <w:lang w:bidi="fa-IR"/>
        </w:rPr>
        <w:t>یستم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را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</w:t>
      </w:r>
      <w:r w:rsidRPr="00F2649A">
        <w:rPr>
          <w:rFonts w:cs="B Nazanin+ Regular"/>
          <w:sz w:val="28"/>
          <w:szCs w:val="28"/>
          <w:rtl/>
          <w:lang w:bidi="fa-IR"/>
        </w:rPr>
        <w:t>. دار</w:t>
      </w:r>
      <w:r w:rsidRPr="00F2649A">
        <w:rPr>
          <w:rFonts w:cs="B Nazanin+ Regular" w:hint="cs"/>
          <w:sz w:val="28"/>
          <w:szCs w:val="28"/>
          <w:rtl/>
          <w:lang w:bidi="fa-IR"/>
        </w:rPr>
        <w:t>یم</w:t>
      </w:r>
      <w:r w:rsidRPr="00F2649A">
        <w:rPr>
          <w:rFonts w:cs="B Nazanin+ Regular"/>
          <w:sz w:val="28"/>
          <w:szCs w:val="28"/>
          <w:rtl/>
          <w:lang w:bidi="fa-IR"/>
        </w:rPr>
        <w:t>:</w:t>
      </w:r>
    </w:p>
    <w:p w14:paraId="112C483A" w14:textId="650D8427" w:rsidR="008921F8" w:rsidRPr="00F2649A" w:rsidRDefault="008921F8" w:rsidP="008921F8">
      <w:pPr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eqArr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p=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radPr>
                    <m:deg/>
                    <m:e>
                      <m:sSubSup>
                        <m:sSubSupPr>
                          <m:ctrlPr>
                            <w:rPr>
                              <w:rFonts w:ascii="Cambria Math" w:hAnsi="Cambria Math" w:cs="B Nazanin+ Regular"/>
                              <w:i/>
                              <w:sz w:val="28"/>
                              <w:szCs w:val="28"/>
                              <w:lang w:bidi="fa-IR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m</m:t>
                          </m:r>
                        </m:sub>
                        <m:sup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*α</m:t>
                      </m:r>
                    </m:e>
                  </m:rad>
                </m:e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z=</m:t>
                  </m:r>
                  <m:f>
                    <m:f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fPr>
                    <m:num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α</m:t>
                      </m:r>
                    </m:den>
                  </m:f>
                </m:e>
              </m:eqArr>
            </m:e>
          </m:d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p=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9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, z=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3.44</m:t>
              </m:r>
            </m:e>
          </m:borderBox>
        </m:oMath>
      </m:oMathPara>
    </w:p>
    <w:p w14:paraId="1F453A03" w14:textId="6ADB83C7" w:rsidR="00D93527" w:rsidRDefault="008921F8" w:rsidP="001B1B1F">
      <w:pPr>
        <w:bidi/>
        <w:spacing w:line="240" w:lineRule="auto"/>
        <w:rPr>
          <w:rFonts w:cs="B Nazanin+ Regular"/>
          <w:sz w:val="28"/>
          <w:szCs w:val="28"/>
          <w:lang w:bidi="fa-IR"/>
        </w:rPr>
      </w:pPr>
      <w:r w:rsidRPr="00F2649A">
        <w:rPr>
          <w:rFonts w:cs="B Nazanin+ Regular" w:hint="cs"/>
          <w:sz w:val="28"/>
          <w:szCs w:val="28"/>
          <w:rtl/>
          <w:lang w:bidi="fa-IR"/>
        </w:rPr>
        <w:t>حال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به تابع تبد</w:t>
      </w:r>
      <w:r w:rsidRPr="00F2649A">
        <w:rPr>
          <w:rFonts w:cs="B Nazanin+ Regular" w:hint="cs"/>
          <w:sz w:val="28"/>
          <w:szCs w:val="28"/>
          <w:rtl/>
          <w:lang w:bidi="fa-IR"/>
        </w:rPr>
        <w:t>یل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کنترل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/>
          <w:sz w:val="28"/>
          <w:szCs w:val="28"/>
          <w:rtl/>
          <w:lang w:bidi="fa-IR"/>
        </w:rPr>
        <w:t>کننده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بازگشته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 xml:space="preserve"> و مقاد</w:t>
      </w:r>
      <w:r w:rsidRPr="00F2649A">
        <w:rPr>
          <w:rFonts w:cs="B Nazanin+ Regular" w:hint="cs"/>
          <w:sz w:val="28"/>
          <w:szCs w:val="28"/>
          <w:rtl/>
          <w:lang w:bidi="fa-IR"/>
        </w:rPr>
        <w:t>یر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</w:t>
      </w:r>
      <w:r w:rsidRPr="00F2649A">
        <w:rPr>
          <w:rFonts w:cs="B Nazanin+ Regular" w:hint="cs"/>
          <w:sz w:val="28"/>
          <w:szCs w:val="28"/>
          <w:rtl/>
          <w:lang w:bidi="fa-IR"/>
        </w:rPr>
        <w:t>یافت</w:t>
      </w:r>
      <w:r w:rsidRPr="00F2649A">
        <w:rPr>
          <w:rFonts w:cs="B Nazanin+ Regular"/>
          <w:sz w:val="28"/>
          <w:szCs w:val="28"/>
          <w:rtl/>
          <w:lang w:bidi="fa-IR"/>
        </w:rPr>
        <w:t xml:space="preserve"> شده را در آن قرار </w:t>
      </w:r>
      <w:proofErr w:type="spellStart"/>
      <w:r w:rsidRPr="00F2649A">
        <w:rPr>
          <w:rFonts w:cs="B Nazanin+ Regular"/>
          <w:sz w:val="28"/>
          <w:szCs w:val="28"/>
          <w:rtl/>
          <w:lang w:bidi="fa-IR"/>
        </w:rPr>
        <w:t>م</w:t>
      </w:r>
      <w:r w:rsidRPr="00F2649A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F2649A">
        <w:rPr>
          <w:rFonts w:cs="B Nazanin+ Regular" w:hint="cs"/>
          <w:sz w:val="28"/>
          <w:szCs w:val="28"/>
          <w:rtl/>
          <w:lang w:bidi="fa-IR"/>
        </w:rPr>
        <w:t>دهیم</w:t>
      </w:r>
      <w:proofErr w:type="spellEnd"/>
      <w:r w:rsidRPr="00F2649A">
        <w:rPr>
          <w:rFonts w:cs="B Nazanin+ Regular"/>
          <w:sz w:val="28"/>
          <w:szCs w:val="28"/>
          <w:rtl/>
          <w:lang w:bidi="fa-IR"/>
        </w:rPr>
        <w:t>.</w:t>
      </w:r>
    </w:p>
    <w:p w14:paraId="69EA3965" w14:textId="14ECB6DB" w:rsidR="001B1B1F" w:rsidRDefault="001B1B1F" w:rsidP="001B1B1F">
      <w:pPr>
        <w:pStyle w:val="NoSpacing"/>
        <w:spacing w:line="240" w:lineRule="auto"/>
        <w:jc w:val="center"/>
        <w:rPr>
          <w:rStyle w:val="Emphasis"/>
          <w:rFonts w:cs="B Nazanin+ Regular"/>
          <w:i w:val="0"/>
          <w:iCs w:val="0"/>
          <w:sz w:val="28"/>
          <w:szCs w:val="28"/>
        </w:rPr>
      </w:pPr>
      <w:r w:rsidRPr="001B1B1F">
        <w:rPr>
          <w:rStyle w:val="Emphasis"/>
          <w:rFonts w:cs="B Nazanin+ Regular"/>
          <w:i w:val="0"/>
          <w:iCs w:val="0"/>
          <w:sz w:val="28"/>
          <w:szCs w:val="28"/>
          <w:rtl/>
        </w:rPr>
        <w:drawing>
          <wp:inline distT="0" distB="0" distL="0" distR="0" wp14:anchorId="582FA25C" wp14:editId="6D897601">
            <wp:extent cx="3657600" cy="2754354"/>
            <wp:effectExtent l="0" t="0" r="0" b="0"/>
            <wp:docPr id="24457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7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5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975C" w14:textId="6EC21CAE" w:rsidR="001B1B1F" w:rsidRDefault="001B1B1F" w:rsidP="001B1B1F">
      <w:pPr>
        <w:pStyle w:val="NoSpacing"/>
        <w:jc w:val="center"/>
        <w:rPr>
          <w:rStyle w:val="Emphasis"/>
          <w:rFonts w:cs="B Nazanin+ Regular"/>
          <w:i w:val="0"/>
          <w:iCs w:val="0"/>
          <w:sz w:val="28"/>
          <w:szCs w:val="28"/>
        </w:rPr>
      </w:pPr>
      <w:r w:rsidRPr="001B1B1F">
        <w:rPr>
          <w:rStyle w:val="Emphasis"/>
          <w:rFonts w:cs="B Nazanin+ Regular"/>
          <w:i w:val="0"/>
          <w:iCs w:val="0"/>
          <w:sz w:val="28"/>
          <w:szCs w:val="28"/>
        </w:rPr>
        <w:lastRenderedPageBreak/>
        <w:drawing>
          <wp:inline distT="0" distB="0" distL="0" distR="0" wp14:anchorId="27D3245E" wp14:editId="3BA2B829">
            <wp:extent cx="4160058" cy="3840480"/>
            <wp:effectExtent l="0" t="0" r="0" b="0"/>
            <wp:docPr id="1288512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125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058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E24E" w14:textId="718498EB" w:rsidR="001448F7" w:rsidRPr="008921F8" w:rsidRDefault="001448F7" w:rsidP="001448F7">
      <w:pPr>
        <w:pStyle w:val="NoSpacing"/>
        <w:jc w:val="center"/>
        <w:rPr>
          <w:rStyle w:val="Emphasis"/>
          <w:rFonts w:cs="B Nazanin+ Regular"/>
          <w:i w:val="0"/>
          <w:iCs w:val="0"/>
          <w:sz w:val="28"/>
          <w:szCs w:val="28"/>
          <w:rtl/>
        </w:rPr>
      </w:pPr>
      <w:r w:rsidRPr="001448F7">
        <w:rPr>
          <w:rStyle w:val="Emphasis"/>
          <w:i w:val="0"/>
          <w:iCs w:val="0"/>
        </w:rPr>
        <w:drawing>
          <wp:inline distT="0" distB="0" distL="0" distR="0" wp14:anchorId="06EB59B3" wp14:editId="20DDBFF4">
            <wp:extent cx="3657600" cy="3176081"/>
            <wp:effectExtent l="0" t="0" r="0" b="0"/>
            <wp:docPr id="81729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2994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17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8253" w14:textId="2E34277D" w:rsidR="004F160C" w:rsidRDefault="004F160C" w:rsidP="004F160C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05B05155" w14:textId="77777777" w:rsidR="00DF1FB4" w:rsidRDefault="00DF1FB4" w:rsidP="00DF1FB4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</w:p>
    <w:p w14:paraId="4C099FAB" w14:textId="2A4066A2" w:rsidR="00DF1FB4" w:rsidRDefault="00DF1FB4" w:rsidP="00DF1FB4">
      <w:pPr>
        <w:pStyle w:val="Heading2"/>
        <w:bidi/>
        <w:rPr>
          <w:rFonts w:cs="B Nazanin+ Regular"/>
          <w:sz w:val="28"/>
          <w:szCs w:val="28"/>
          <w:rtl/>
          <w:lang w:bidi="fa-IR"/>
        </w:rPr>
      </w:pPr>
      <w:bookmarkStart w:id="12" w:name="_Toc136136128"/>
      <w:r w:rsidRPr="00DF1FB4">
        <w:rPr>
          <w:rFonts w:cs="B Nazanin+ Regular" w:hint="cs"/>
          <w:sz w:val="28"/>
          <w:szCs w:val="28"/>
          <w:rtl/>
          <w:lang w:bidi="fa-IR"/>
        </w:rPr>
        <w:lastRenderedPageBreak/>
        <w:t>پاسخ سوالات:</w:t>
      </w:r>
      <w:bookmarkEnd w:id="12"/>
    </w:p>
    <w:p w14:paraId="2694D58F" w14:textId="4FA7D7AD" w:rsidR="00DF1FB4" w:rsidRDefault="00DF1FB4" w:rsidP="00DF1FB4">
      <w:pPr>
        <w:bidi/>
        <w:jc w:val="lowKashida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>+ دلیل افزودن ۵ درجه؟</w:t>
      </w:r>
    </w:p>
    <w:p w14:paraId="62643998" w14:textId="3B52BDCF" w:rsidR="00DF1FB4" w:rsidRDefault="00DF1FB4" w:rsidP="00DF1FB4">
      <w:pPr>
        <w:bidi/>
        <w:jc w:val="lowKashida"/>
        <w:rPr>
          <w:rFonts w:cs="B Nazanin+ Regular"/>
          <w:sz w:val="28"/>
          <w:szCs w:val="28"/>
          <w:rtl/>
          <w:lang w:bidi="fa-IR"/>
        </w:rPr>
      </w:pPr>
      <w:r w:rsidRPr="00DF1FB4">
        <w:rPr>
          <w:rFonts w:cs="B Nazanin+ Regular" w:hint="cs"/>
          <w:sz w:val="28"/>
          <w:szCs w:val="28"/>
          <w:rtl/>
          <w:lang w:bidi="fa-IR"/>
        </w:rPr>
        <w:t>-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Pr="00DF1FB4">
        <w:rPr>
          <w:rFonts w:cs="B Nazanin+ Regular" w:hint="cs"/>
          <w:sz w:val="28"/>
          <w:szCs w:val="28"/>
          <w:rtl/>
          <w:lang w:bidi="fa-IR"/>
        </w:rPr>
        <w:t xml:space="preserve">زیرا </w:t>
      </w:r>
      <w:r>
        <w:rPr>
          <w:rFonts w:cs="B Nazanin+ Regular" w:hint="cs"/>
          <w:sz w:val="28"/>
          <w:szCs w:val="28"/>
          <w:rtl/>
          <w:lang w:bidi="fa-IR"/>
        </w:rPr>
        <w:t xml:space="preserve">زمانی که به فاز سیستم افزوده می‌شود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Cambria Math" w:hint="cs"/>
                <w:sz w:val="28"/>
                <w:szCs w:val="28"/>
                <w:rtl/>
                <w:lang w:bidi="fa-IR"/>
              </w:rPr>
              <m:t>ω</m:t>
            </m:r>
            <m:ctrlPr>
              <w:rPr>
                <w:rFonts w:ascii="Cambria Math" w:hAnsi="Cambria Math" w:cs="Cambria Math" w:hint="cs"/>
                <w:i/>
                <w:sz w:val="28"/>
                <w:szCs w:val="28"/>
                <w:rtl/>
                <w:lang w:bidi="fa-IR"/>
              </w:rPr>
            </m:ctrlP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c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کمی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جابه‌جا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می‌شود. این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جابه‌جا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شدن سبب می‌شود که افزایش فاز کمتر از حد مطلوب باشد پس آن را ۵ درجه بیشتر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می‌افزاییم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تا در صورت </w:t>
      </w:r>
      <w:proofErr w:type="spellStart"/>
      <w:r>
        <w:rPr>
          <w:rFonts w:cs="B Nazanin+ Regular" w:hint="cs"/>
          <w:sz w:val="28"/>
          <w:szCs w:val="28"/>
          <w:rtl/>
          <w:lang w:bidi="fa-IR"/>
        </w:rPr>
        <w:t>جابه‌جا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 xml:space="preserve"> شدن </w:t>
      </w:r>
      <m:oMath>
        <m:r>
          <w:rPr>
            <w:rFonts w:ascii="Cambria Math" w:hAnsi="Cambria Math" w:cs="Cambria Math" w:hint="cs"/>
            <w:sz w:val="28"/>
            <w:szCs w:val="28"/>
            <w:rtl/>
            <w:lang w:bidi="fa-IR"/>
          </w:rPr>
          <m:t>ω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_c</m:t>
        </m:r>
      </m:oMath>
      <w:r>
        <w:rPr>
          <w:rFonts w:cs="B Nazanin+ Regular" w:hint="cs"/>
          <w:sz w:val="28"/>
          <w:szCs w:val="28"/>
          <w:rtl/>
          <w:lang w:bidi="fa-IR"/>
        </w:rPr>
        <w:t xml:space="preserve"> به مقدار مطلوب برسیم.</w:t>
      </w:r>
    </w:p>
    <w:p w14:paraId="603269CF" w14:textId="77777777" w:rsidR="00DF1FB4" w:rsidRDefault="00DF1FB4" w:rsidP="00DF1FB4">
      <w:pPr>
        <w:bidi/>
        <w:jc w:val="lowKashida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>+ چرا گین کنترلی در محاسبه افزایش اندازه تاثیری ندارد؟</w:t>
      </w:r>
    </w:p>
    <w:p w14:paraId="06822694" w14:textId="25991FD1" w:rsidR="00DF1FB4" w:rsidRDefault="00DF1FB4" w:rsidP="00DF1FB4">
      <w:pPr>
        <w:bidi/>
        <w:jc w:val="lowKashida"/>
        <w:rPr>
          <w:rFonts w:cs="B Nazanin+ Regular"/>
          <w:sz w:val="28"/>
          <w:szCs w:val="28"/>
          <w:rtl/>
          <w:lang w:bidi="fa-IR"/>
        </w:rPr>
      </w:pPr>
      <w:r w:rsidRPr="00DF1FB4">
        <w:rPr>
          <w:rFonts w:cs="B Nazanin+ Regular" w:hint="cs"/>
          <w:sz w:val="28"/>
          <w:szCs w:val="28"/>
          <w:rtl/>
          <w:lang w:bidi="fa-IR"/>
        </w:rPr>
        <w:t>-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="00FD7A19">
        <w:rPr>
          <w:rFonts w:cs="B Nazanin+ Regular" w:hint="cs"/>
          <w:sz w:val="28"/>
          <w:szCs w:val="28"/>
          <w:rtl/>
          <w:lang w:bidi="fa-IR"/>
        </w:rPr>
        <w:t xml:space="preserve">زیرا نمودار </w:t>
      </w:r>
      <w:r w:rsidR="00FD7A19">
        <w:rPr>
          <w:rFonts w:cs="B Nazanin+ Regular"/>
          <w:sz w:val="28"/>
          <w:szCs w:val="28"/>
          <w:lang w:bidi="fa-IR"/>
        </w:rPr>
        <w:t>bode</w:t>
      </w:r>
      <w:r w:rsidR="00FD7A19">
        <w:rPr>
          <w:rFonts w:cs="B Nazanin+ Regular" w:hint="cs"/>
          <w:sz w:val="28"/>
          <w:szCs w:val="28"/>
          <w:rtl/>
          <w:lang w:bidi="fa-IR"/>
        </w:rPr>
        <w:t xml:space="preserve"> رسم شده؛ خود تابع تبدیل در گین کنترلی بود و دیگر نیازی به محاسبه در </w:t>
      </w:r>
      <w:proofErr w:type="spellStart"/>
      <w:r w:rsidR="00FD7A19">
        <w:rPr>
          <w:rFonts w:cs="B Nazanin+ Regular" w:hint="cs"/>
          <w:sz w:val="28"/>
          <w:szCs w:val="28"/>
          <w:rtl/>
          <w:lang w:bidi="fa-IR"/>
        </w:rPr>
        <w:t>کنترلر</w:t>
      </w:r>
      <w:proofErr w:type="spellEnd"/>
      <w:r w:rsidR="00FD7A19">
        <w:rPr>
          <w:rFonts w:cs="B Nazanin+ Regular" w:hint="cs"/>
          <w:sz w:val="28"/>
          <w:szCs w:val="28"/>
          <w:rtl/>
          <w:lang w:bidi="fa-IR"/>
        </w:rPr>
        <w:t xml:space="preserve"> ندارد.</w:t>
      </w:r>
    </w:p>
    <w:p w14:paraId="36D4737E" w14:textId="0987590C" w:rsidR="00FD7A19" w:rsidRDefault="00FD7A19" w:rsidP="00FD7A19">
      <w:pPr>
        <w:pStyle w:val="NoSpacing"/>
        <w:bidi/>
        <w:jc w:val="center"/>
        <w:rPr>
          <w:rtl/>
          <w:lang w:bidi="fa-IR"/>
        </w:rPr>
      </w:pPr>
      <w:r w:rsidRPr="00FD7A19">
        <w:rPr>
          <w:rFonts w:cs="Times New Roman"/>
          <w:rtl/>
          <w:lang w:bidi="fa-IR"/>
        </w:rPr>
        <w:drawing>
          <wp:inline distT="0" distB="0" distL="0" distR="0" wp14:anchorId="286FCBD8" wp14:editId="4F09F3CE">
            <wp:extent cx="5029200" cy="775870"/>
            <wp:effectExtent l="0" t="0" r="0" b="0"/>
            <wp:docPr id="1253861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613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09E9B" w14:textId="1017F162" w:rsidR="00FD7A19" w:rsidRPr="00FD7A19" w:rsidRDefault="00FD7A19" w:rsidP="00FD7A19">
      <w:pPr>
        <w:pStyle w:val="NoSpacing"/>
        <w:bidi/>
        <w:jc w:val="lowKashida"/>
        <w:rPr>
          <w:rFonts w:cs="B Nazanin+ Regular" w:hint="cs"/>
          <w:rtl/>
          <w:lang w:bidi="fa-IR"/>
        </w:rPr>
      </w:pPr>
      <w:r>
        <w:rPr>
          <w:rFonts w:cs="B Nazanin+ Regular" w:hint="cs"/>
          <w:rtl/>
          <w:lang w:bidi="fa-IR"/>
        </w:rPr>
        <w:t xml:space="preserve">برداشت ما این است که سیستم‌های بدون </w:t>
      </w:r>
      <w:proofErr w:type="spellStart"/>
      <w:r>
        <w:rPr>
          <w:rFonts w:cs="B Nazanin+ Regular" w:hint="cs"/>
          <w:rtl/>
          <w:lang w:bidi="fa-IR"/>
        </w:rPr>
        <w:t>کنترل‌کننده</w:t>
      </w:r>
      <w:proofErr w:type="spellEnd"/>
      <w:r>
        <w:rPr>
          <w:rFonts w:cs="B Nazanin+ Regular" w:hint="cs"/>
          <w:rtl/>
          <w:lang w:bidi="fa-IR"/>
        </w:rPr>
        <w:t xml:space="preserve"> منظور است با همین فرض آن را رسم </w:t>
      </w:r>
      <w:proofErr w:type="spellStart"/>
      <w:r>
        <w:rPr>
          <w:rFonts w:cs="B Nazanin+ Regular" w:hint="cs"/>
          <w:rtl/>
          <w:lang w:bidi="fa-IR"/>
        </w:rPr>
        <w:t>می‌کنیم</w:t>
      </w:r>
      <w:proofErr w:type="spellEnd"/>
      <w:r>
        <w:rPr>
          <w:rFonts w:cs="B Nazanin+ Regular" w:hint="cs"/>
          <w:rtl/>
          <w:lang w:bidi="fa-IR"/>
        </w:rPr>
        <w:t>.</w:t>
      </w:r>
    </w:p>
    <w:p w14:paraId="7ED66FD3" w14:textId="724E05EB" w:rsidR="00955876" w:rsidRDefault="00B95906" w:rsidP="001448F7">
      <w:pPr>
        <w:spacing w:line="360" w:lineRule="auto"/>
        <w:ind w:firstLine="0"/>
        <w:rPr>
          <w:rFonts w:cs="B Nazanin+ Regular"/>
          <w:color w:val="FF0000"/>
          <w:sz w:val="28"/>
          <w:szCs w:val="28"/>
          <w:rtl/>
          <w:lang w:bidi="fa-IR"/>
        </w:rPr>
      </w:pPr>
      <w:r w:rsidRPr="00B95906">
        <w:rPr>
          <w:rFonts w:cs="B Nazanin+ Regular"/>
          <w:color w:val="FF0000"/>
          <w:sz w:val="28"/>
          <w:szCs w:val="28"/>
          <w:lang w:bidi="fa-IR"/>
        </w:rPr>
        <w:lastRenderedPageBreak/>
        <w:drawing>
          <wp:inline distT="0" distB="0" distL="0" distR="0" wp14:anchorId="3645F83D" wp14:editId="35511D58">
            <wp:extent cx="5654530" cy="6721422"/>
            <wp:effectExtent l="0" t="0" r="3810" b="3810"/>
            <wp:docPr id="134219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969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67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5C29" w14:textId="7630C34E" w:rsidR="00B95906" w:rsidRDefault="00B95906" w:rsidP="009178A1">
      <w:pPr>
        <w:spacing w:line="360" w:lineRule="auto"/>
        <w:ind w:firstLine="0"/>
        <w:jc w:val="center"/>
        <w:rPr>
          <w:rFonts w:cs="B Nazanin+ Regular"/>
          <w:color w:val="FF0000"/>
          <w:sz w:val="28"/>
          <w:szCs w:val="28"/>
          <w:rtl/>
          <w:lang w:bidi="fa-IR"/>
        </w:rPr>
      </w:pPr>
      <w:r w:rsidRPr="00B95906">
        <w:rPr>
          <w:rFonts w:cs="B Nazanin+ Regular"/>
          <w:color w:val="FF0000"/>
          <w:sz w:val="28"/>
          <w:szCs w:val="28"/>
          <w:lang w:bidi="fa-IR"/>
        </w:rPr>
        <w:lastRenderedPageBreak/>
        <w:drawing>
          <wp:inline distT="0" distB="0" distL="0" distR="0" wp14:anchorId="47C17362" wp14:editId="39F89219">
            <wp:extent cx="5029200" cy="5971763"/>
            <wp:effectExtent l="0" t="0" r="0" b="0"/>
            <wp:docPr id="239139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1395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97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3E89" w14:textId="5CDACC63" w:rsidR="00B95906" w:rsidRDefault="00B95906" w:rsidP="00B95906">
      <w:pPr>
        <w:bidi/>
        <w:spacing w:line="360" w:lineRule="auto"/>
        <w:ind w:firstLine="0"/>
        <w:rPr>
          <w:rFonts w:cs="B Nazanin+ Regular"/>
          <w:color w:val="000000" w:themeColor="text1"/>
          <w:sz w:val="28"/>
          <w:szCs w:val="28"/>
          <w:rtl/>
          <w:lang w:bidi="fa-IR"/>
        </w:rPr>
      </w:pPr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>+ علت تفاوت احتمالی بین متلب و عمل چیست؟</w:t>
      </w:r>
    </w:p>
    <w:p w14:paraId="37ED493A" w14:textId="541C290A" w:rsidR="00B95906" w:rsidRDefault="009178A1" w:rsidP="00B95906">
      <w:pPr>
        <w:bidi/>
        <w:spacing w:line="360" w:lineRule="auto"/>
        <w:ind w:firstLine="0"/>
        <w:rPr>
          <w:rFonts w:cs="B Nazanin+ Regular"/>
          <w:color w:val="000000" w:themeColor="text1"/>
          <w:sz w:val="28"/>
          <w:szCs w:val="28"/>
          <w:rtl/>
          <w:lang w:bidi="fa-IR"/>
        </w:rPr>
      </w:pPr>
      <w:r>
        <w:rPr>
          <w:rFonts w:cs="B Nazanin+ Regular"/>
          <w:color w:val="000000" w:themeColor="text1"/>
          <w:sz w:val="28"/>
          <w:szCs w:val="28"/>
          <w:rtl/>
          <w:lang w:bidi="fa-IR"/>
        </w:rPr>
        <w:tab/>
      </w:r>
      <w:proofErr w:type="spellStart"/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>کالیبراسیون</w:t>
      </w:r>
      <w:proofErr w:type="spellEnd"/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 اولیه خطا دارد. استهلاک و اصطکاک بسیار موثر است.</w:t>
      </w:r>
    </w:p>
    <w:p w14:paraId="7D8D46E0" w14:textId="0C91CEE0" w:rsidR="009178A1" w:rsidRDefault="009178A1" w:rsidP="009178A1">
      <w:pPr>
        <w:bidi/>
        <w:spacing w:line="360" w:lineRule="auto"/>
        <w:ind w:firstLine="0"/>
        <w:rPr>
          <w:rFonts w:cs="B Nazanin+ Regular"/>
          <w:color w:val="000000" w:themeColor="text1"/>
          <w:sz w:val="28"/>
          <w:szCs w:val="28"/>
          <w:rtl/>
          <w:lang w:bidi="fa-IR"/>
        </w:rPr>
      </w:pPr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+ مزایای </w:t>
      </w:r>
      <w:proofErr w:type="spellStart"/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>کنترل‌کننده</w:t>
      </w:r>
      <w:proofErr w:type="spellEnd"/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 </w:t>
      </w:r>
      <w:r>
        <w:rPr>
          <w:rFonts w:cs="B Nazanin+ Regular"/>
          <w:color w:val="000000" w:themeColor="text1"/>
          <w:sz w:val="28"/>
          <w:szCs w:val="28"/>
          <w:lang w:bidi="fa-IR"/>
        </w:rPr>
        <w:t>lead</w:t>
      </w:r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 نسبت به </w:t>
      </w:r>
      <w:r>
        <w:rPr>
          <w:rFonts w:cs="B Nazanin+ Regular"/>
          <w:color w:val="000000" w:themeColor="text1"/>
          <w:sz w:val="28"/>
          <w:szCs w:val="28"/>
          <w:lang w:bidi="fa-IR"/>
        </w:rPr>
        <w:t>PD</w:t>
      </w:r>
      <w:r>
        <w:rPr>
          <w:rFonts w:cs="B Nazanin+ Regular" w:hint="cs"/>
          <w:color w:val="000000" w:themeColor="text1"/>
          <w:sz w:val="28"/>
          <w:szCs w:val="28"/>
          <w:rtl/>
          <w:lang w:bidi="fa-IR"/>
        </w:rPr>
        <w:t>؟</w:t>
      </w:r>
    </w:p>
    <w:p w14:paraId="0D07017E" w14:textId="1342D083" w:rsidR="009178A1" w:rsidRPr="00B95906" w:rsidRDefault="009178A1" w:rsidP="009178A1">
      <w:pPr>
        <w:bidi/>
        <w:spacing w:line="360" w:lineRule="auto"/>
        <w:ind w:firstLine="0"/>
        <w:rPr>
          <w:rFonts w:cs="B Nazanin+ Regular" w:hint="cs"/>
          <w:color w:val="000000" w:themeColor="text1"/>
          <w:sz w:val="28"/>
          <w:szCs w:val="28"/>
          <w:rtl/>
          <w:lang w:bidi="fa-IR"/>
        </w:rPr>
      </w:pPr>
      <w:r>
        <w:rPr>
          <w:rFonts w:cs="B Nazanin+ Regular"/>
          <w:color w:val="000000" w:themeColor="text1"/>
          <w:sz w:val="28"/>
          <w:szCs w:val="28"/>
          <w:rtl/>
          <w:lang w:bidi="fa-IR"/>
        </w:rPr>
        <w:tab/>
      </w:r>
      <w:r w:rsidR="007D2E39"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عبور مکان هندسی جبران شده از </w:t>
      </w:r>
      <w:proofErr w:type="spellStart"/>
      <w:r w:rsidR="007D2E39">
        <w:rPr>
          <w:rFonts w:cs="B Nazanin+ Regular" w:hint="cs"/>
          <w:color w:val="000000" w:themeColor="text1"/>
          <w:sz w:val="28"/>
          <w:szCs w:val="28"/>
          <w:rtl/>
          <w:lang w:bidi="fa-IR"/>
        </w:rPr>
        <w:t>قطب‌های</w:t>
      </w:r>
      <w:proofErr w:type="spellEnd"/>
      <w:r w:rsidR="007D2E39">
        <w:rPr>
          <w:rFonts w:cs="B Nazanin+ Regular" w:hint="cs"/>
          <w:color w:val="000000" w:themeColor="text1"/>
          <w:sz w:val="28"/>
          <w:szCs w:val="28"/>
          <w:rtl/>
          <w:lang w:bidi="fa-IR"/>
        </w:rPr>
        <w:t xml:space="preserve"> مطلوب، فضای آزاد بیشتر جهت طراحی</w:t>
      </w:r>
    </w:p>
    <w:p w14:paraId="0B42A739" w14:textId="3AA61247" w:rsidR="00955876" w:rsidRPr="00955876" w:rsidRDefault="00955876" w:rsidP="00027216">
      <w:pPr>
        <w:pStyle w:val="Heading1"/>
        <w:bidi/>
        <w:spacing w:line="360" w:lineRule="auto"/>
        <w:rPr>
          <w:rFonts w:cs="B Titr"/>
          <w:sz w:val="32"/>
          <w:szCs w:val="32"/>
          <w:lang w:bidi="fa-IR"/>
        </w:rPr>
      </w:pPr>
      <w:bookmarkStart w:id="13" w:name="_Toc136136129"/>
      <w:r w:rsidRPr="00955876">
        <w:rPr>
          <w:rFonts w:cs="B Titr"/>
          <w:sz w:val="32"/>
          <w:szCs w:val="32"/>
          <w:rtl/>
          <w:lang w:bidi="fa-IR"/>
        </w:rPr>
        <w:lastRenderedPageBreak/>
        <w:t>طراح</w:t>
      </w:r>
      <w:r w:rsidRPr="00955876">
        <w:rPr>
          <w:rFonts w:cs="B Titr" w:hint="cs"/>
          <w:sz w:val="32"/>
          <w:szCs w:val="32"/>
          <w:rtl/>
          <w:lang w:bidi="fa-IR"/>
        </w:rPr>
        <w:t>ی</w:t>
      </w:r>
      <w:r w:rsidRPr="00955876">
        <w:rPr>
          <w:rFonts w:cs="B Titr"/>
          <w:sz w:val="32"/>
          <w:szCs w:val="32"/>
          <w:rtl/>
          <w:lang w:bidi="fa-IR"/>
        </w:rPr>
        <w:t xml:space="preserve"> کنترل </w:t>
      </w:r>
      <w:proofErr w:type="spellStart"/>
      <w:r w:rsidRPr="00955876">
        <w:rPr>
          <w:rFonts w:cs="B Titr"/>
          <w:sz w:val="32"/>
          <w:szCs w:val="32"/>
          <w:rtl/>
          <w:lang w:bidi="fa-IR"/>
        </w:rPr>
        <w:t>کننده</w:t>
      </w:r>
      <w:r w:rsidR="00FD7A19">
        <w:rPr>
          <w:rFonts w:cs="B Titr" w:hint="cs"/>
          <w:sz w:val="32"/>
          <w:szCs w:val="32"/>
          <w:rtl/>
          <w:lang w:bidi="fa-IR"/>
        </w:rPr>
        <w:t>‌</w:t>
      </w:r>
      <w:r w:rsidRPr="00955876">
        <w:rPr>
          <w:rFonts w:cs="B Titr" w:hint="cs"/>
          <w:sz w:val="32"/>
          <w:szCs w:val="32"/>
          <w:rtl/>
          <w:lang w:bidi="fa-IR"/>
        </w:rPr>
        <w:t>ی</w:t>
      </w:r>
      <w:proofErr w:type="spellEnd"/>
      <w:r w:rsidRPr="00955876">
        <w:rPr>
          <w:rFonts w:cs="B Titr"/>
          <w:sz w:val="32"/>
          <w:szCs w:val="32"/>
          <w:rtl/>
          <w:lang w:bidi="fa-IR"/>
        </w:rPr>
        <w:t xml:space="preserve"> </w:t>
      </w:r>
      <w:r w:rsidRPr="00955876">
        <w:rPr>
          <w:rFonts w:ascii="Cambria" w:hAnsi="Cambria" w:cs="B Titr"/>
          <w:sz w:val="32"/>
          <w:szCs w:val="32"/>
          <w:lang w:bidi="fa-IR"/>
        </w:rPr>
        <w:t>Lag</w:t>
      </w:r>
      <w:bookmarkEnd w:id="13"/>
    </w:p>
    <w:p w14:paraId="1715E31E" w14:textId="0784EE95" w:rsidR="00955876" w:rsidRPr="00955876" w:rsidRDefault="00955876" w:rsidP="00027216">
      <w:pPr>
        <w:pStyle w:val="Heading2"/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bookmarkStart w:id="14" w:name="_Toc136136130"/>
      <w:r w:rsidRPr="00955876">
        <w:rPr>
          <w:rFonts w:cs="B Nazanin+ Regular" w:hint="cs"/>
          <w:sz w:val="28"/>
          <w:szCs w:val="28"/>
          <w:rtl/>
          <w:lang w:bidi="fa-IR"/>
        </w:rPr>
        <w:t>طراحی</w:t>
      </w:r>
      <w:bookmarkEnd w:id="14"/>
    </w:p>
    <w:p w14:paraId="3DB6AC39" w14:textId="6B5B02E6" w:rsidR="00955876" w:rsidRDefault="00955876" w:rsidP="00027216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proofErr w:type="spellStart"/>
      <w:r w:rsidRPr="00955876">
        <w:rPr>
          <w:rFonts w:cs="B Nazanin+ Regular" w:hint="cs"/>
          <w:sz w:val="28"/>
          <w:szCs w:val="28"/>
          <w:rtl/>
          <w:lang w:bidi="fa-IR"/>
        </w:rPr>
        <w:t>می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دانیم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که </w:t>
      </w:r>
      <w:r w:rsidRPr="00955876">
        <w:rPr>
          <w:rFonts w:cs="B Nazanin+ Regular" w:hint="cs"/>
          <w:sz w:val="28"/>
          <w:szCs w:val="28"/>
          <w:rtl/>
          <w:lang w:bidi="fa-IR"/>
        </w:rPr>
        <w:t>یک</w:t>
      </w:r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کنترل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کننده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پس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فاز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>، ب</w:t>
      </w:r>
      <w:r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Pr="00955876">
        <w:rPr>
          <w:rFonts w:cs="B Nazanin+ Regular"/>
          <w:sz w:val="28"/>
          <w:szCs w:val="28"/>
          <w:rtl/>
          <w:lang w:bidi="fa-IR"/>
        </w:rPr>
        <w:t>صورت ز</w:t>
      </w:r>
      <w:r w:rsidRPr="00955876">
        <w:rPr>
          <w:rFonts w:cs="B Nazanin+ Regular" w:hint="cs"/>
          <w:sz w:val="28"/>
          <w:szCs w:val="28"/>
          <w:rtl/>
          <w:lang w:bidi="fa-IR"/>
        </w:rPr>
        <w:t>یر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نما</w:t>
      </w:r>
      <w:r w:rsidRPr="00955876">
        <w:rPr>
          <w:rFonts w:cs="B Nazanin+ Regular" w:hint="cs"/>
          <w:sz w:val="28"/>
          <w:szCs w:val="28"/>
          <w:rtl/>
          <w:lang w:bidi="fa-IR"/>
        </w:rPr>
        <w:t>یش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داده م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شود</w:t>
      </w:r>
      <w:r w:rsidRPr="00955876">
        <w:rPr>
          <w:rFonts w:cs="B Nazanin+ Regular"/>
          <w:sz w:val="28"/>
          <w:szCs w:val="28"/>
          <w:rtl/>
          <w:lang w:bidi="fa-IR"/>
        </w:rPr>
        <w:t>:</w:t>
      </w:r>
    </w:p>
    <w:p w14:paraId="7B82E4F3" w14:textId="0C6029AB" w:rsidR="00955876" w:rsidRPr="00955876" w:rsidRDefault="00000000" w:rsidP="00027216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K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β</m:t>
              </m:r>
            </m:den>
          </m:f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*</m:t>
          </m:r>
          <m:f>
            <m:f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fPr>
            <m:num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s+z</m:t>
              </m:r>
            </m:num>
            <m:den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s+p</m:t>
              </m:r>
            </m:den>
          </m:f>
        </m:oMath>
      </m:oMathPara>
    </w:p>
    <w:p w14:paraId="425F2118" w14:textId="65D23006" w:rsidR="00955876" w:rsidRPr="00955876" w:rsidRDefault="00955876" w:rsidP="00027216">
      <w:pPr>
        <w:bidi/>
        <w:spacing w:line="360" w:lineRule="auto"/>
        <w:rPr>
          <w:rFonts w:cs="B Nazanin+ Regular"/>
          <w:sz w:val="28"/>
          <w:szCs w:val="28"/>
          <w:lang w:bidi="fa-IR"/>
        </w:rPr>
      </w:pPr>
      <w:r w:rsidRPr="00955876">
        <w:rPr>
          <w:rFonts w:cs="B Nazanin+ Regular" w:hint="cs"/>
          <w:sz w:val="28"/>
          <w:szCs w:val="28"/>
          <w:rtl/>
          <w:lang w:bidi="fa-IR"/>
        </w:rPr>
        <w:t>در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ا</w:t>
      </w:r>
      <w:r w:rsidRPr="00955876">
        <w:rPr>
          <w:rFonts w:cs="B Nazanin+ Regular" w:hint="cs"/>
          <w:sz w:val="28"/>
          <w:szCs w:val="28"/>
          <w:rtl/>
          <w:lang w:bidi="fa-IR"/>
        </w:rPr>
        <w:t>ین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کنترل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کننده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به علت رفتار پا</w:t>
      </w:r>
      <w:r w:rsidRPr="00955876">
        <w:rPr>
          <w:rFonts w:cs="B Nazanin+ Regular" w:hint="cs"/>
          <w:sz w:val="28"/>
          <w:szCs w:val="28"/>
          <w:rtl/>
          <w:lang w:bidi="fa-IR"/>
        </w:rPr>
        <w:t>یین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گذر، قطب نسبت به صفر، به محور موهوم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نزد</w:t>
      </w:r>
      <w:r w:rsidRPr="00955876">
        <w:rPr>
          <w:rFonts w:cs="B Nazanin+ Regular" w:hint="cs"/>
          <w:sz w:val="28"/>
          <w:szCs w:val="28"/>
          <w:rtl/>
          <w:lang w:bidi="fa-IR"/>
        </w:rPr>
        <w:t>یک</w:t>
      </w:r>
      <w:r w:rsidRPr="00955876">
        <w:rPr>
          <w:rFonts w:cs="B Nazanin+ Regular"/>
          <w:sz w:val="28"/>
          <w:szCs w:val="28"/>
          <w:rtl/>
          <w:lang w:bidi="fa-IR"/>
        </w:rPr>
        <w:t>تر است (به ب</w:t>
      </w:r>
      <w:r w:rsidRPr="00955876">
        <w:rPr>
          <w:rFonts w:cs="B Nazanin+ Regular" w:hint="cs"/>
          <w:sz w:val="28"/>
          <w:szCs w:val="28"/>
          <w:rtl/>
          <w:lang w:bidi="fa-IR"/>
        </w:rPr>
        <w:t>یان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</w:t>
      </w:r>
      <w:r w:rsidRPr="00955876">
        <w:rPr>
          <w:rFonts w:cs="B Nazanin+ Regular" w:hint="cs"/>
          <w:sz w:val="28"/>
          <w:szCs w:val="28"/>
          <w:rtl/>
          <w:lang w:bidi="fa-IR"/>
        </w:rPr>
        <w:t>یگر</w:t>
      </w:r>
      <w:r w:rsidRPr="00955876">
        <w:rPr>
          <w:rFonts w:cs="B Nazanin+ Regular"/>
          <w:sz w:val="28"/>
          <w:szCs w:val="28"/>
          <w:rtl/>
          <w:lang w:bidi="fa-IR"/>
        </w:rPr>
        <w:t>، صفر بس</w:t>
      </w:r>
      <w:r w:rsidRPr="00955876">
        <w:rPr>
          <w:rFonts w:cs="B Nazanin+ Regular" w:hint="cs"/>
          <w:sz w:val="28"/>
          <w:szCs w:val="28"/>
          <w:rtl/>
          <w:lang w:bidi="fa-IR"/>
        </w:rPr>
        <w:t>یار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بزرگتر از قطب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م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="00605428">
        <w:rPr>
          <w:rFonts w:cs="B Nazanin+ Regular" w:hint="cs"/>
          <w:sz w:val="28"/>
          <w:szCs w:val="28"/>
          <w:rtl/>
          <w:lang w:bidi="fa-IR"/>
        </w:rPr>
        <w:t>.</w:t>
      </w:r>
      <w:r w:rsidRPr="00955876">
        <w:rPr>
          <w:rFonts w:cs="B Nazanin+ Regular"/>
          <w:sz w:val="28"/>
          <w:szCs w:val="28"/>
          <w:rtl/>
          <w:lang w:bidi="fa-IR"/>
        </w:rPr>
        <w:t>). شرا</w:t>
      </w:r>
      <w:r w:rsidRPr="00955876">
        <w:rPr>
          <w:rFonts w:cs="B Nazanin+ Regular" w:hint="cs"/>
          <w:sz w:val="28"/>
          <w:szCs w:val="28"/>
          <w:rtl/>
          <w:lang w:bidi="fa-IR"/>
        </w:rPr>
        <w:t>یط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طراح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Pr="00955876">
        <w:rPr>
          <w:rFonts w:cs="B Nazanin+ Regular"/>
          <w:sz w:val="28"/>
          <w:szCs w:val="28"/>
          <w:rtl/>
          <w:lang w:bidi="fa-IR"/>
        </w:rPr>
        <w:t>، همان شرا</w:t>
      </w:r>
      <w:r w:rsidRPr="00955876">
        <w:rPr>
          <w:rFonts w:cs="B Nazanin+ Regular" w:hint="cs"/>
          <w:sz w:val="28"/>
          <w:szCs w:val="28"/>
          <w:rtl/>
          <w:lang w:bidi="fa-IR"/>
        </w:rPr>
        <w:t>یط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کنترل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کننده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پ</w:t>
      </w:r>
      <w:r w:rsidRPr="00955876">
        <w:rPr>
          <w:rFonts w:cs="B Nazanin+ Regular" w:hint="cs"/>
          <w:sz w:val="28"/>
          <w:szCs w:val="28"/>
          <w:rtl/>
          <w:lang w:bidi="fa-IR"/>
        </w:rPr>
        <w:t>یش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فاز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م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 w:rsidR="00605428">
        <w:rPr>
          <w:rFonts w:cs="B Nazanin+ Regular" w:hint="cs"/>
          <w:sz w:val="28"/>
          <w:szCs w:val="28"/>
          <w:rtl/>
          <w:lang w:bidi="fa-IR"/>
        </w:rPr>
        <w:t>؛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بنابرا</w:t>
      </w:r>
      <w:r w:rsidRPr="00955876">
        <w:rPr>
          <w:rFonts w:cs="B Nazanin+ Regular" w:hint="cs"/>
          <w:sz w:val="28"/>
          <w:szCs w:val="28"/>
          <w:rtl/>
          <w:lang w:bidi="fa-IR"/>
        </w:rPr>
        <w:t>ین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بهره آن ن</w:t>
      </w:r>
      <w:r w:rsidRPr="00955876">
        <w:rPr>
          <w:rFonts w:cs="B Nazanin+ Regular" w:hint="cs"/>
          <w:sz w:val="28"/>
          <w:szCs w:val="28"/>
          <w:rtl/>
          <w:lang w:bidi="fa-IR"/>
        </w:rPr>
        <w:t>یز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همان مقدار را دارد.</w:t>
      </w:r>
    </w:p>
    <w:p w14:paraId="5685722E" w14:textId="1978D8A4" w:rsidR="00955876" w:rsidRDefault="00955876" w:rsidP="00027216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955876">
        <w:rPr>
          <w:rFonts w:cs="B Nazanin+ Regular" w:hint="cs"/>
          <w:sz w:val="28"/>
          <w:szCs w:val="28"/>
          <w:rtl/>
          <w:lang w:bidi="fa-IR"/>
        </w:rPr>
        <w:t>حال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با</w:t>
      </w:r>
      <w:r w:rsidRPr="00955876">
        <w:rPr>
          <w:rFonts w:cs="B Nazanin+ Regular" w:hint="cs"/>
          <w:sz w:val="28"/>
          <w:szCs w:val="28"/>
          <w:rtl/>
          <w:lang w:bidi="fa-IR"/>
        </w:rPr>
        <w:t>ید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از رو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د</w:t>
      </w:r>
      <w:r w:rsidRPr="00955876">
        <w:rPr>
          <w:rFonts w:cs="B Nazanin+ Regular" w:hint="cs"/>
          <w:sz w:val="28"/>
          <w:szCs w:val="28"/>
          <w:rtl/>
          <w:lang w:bidi="fa-IR"/>
        </w:rPr>
        <w:t>یاگرام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r w:rsidR="00605428" w:rsidRPr="00605428">
        <w:rPr>
          <w:rFonts w:ascii="Cambria" w:hAnsi="Cambria" w:cs="B Nazanin+ Regular"/>
          <w:sz w:val="28"/>
          <w:szCs w:val="28"/>
          <w:lang w:bidi="fa-IR"/>
        </w:rPr>
        <w:t>Bod</w:t>
      </w:r>
      <w:r w:rsidR="00605428">
        <w:rPr>
          <w:rFonts w:cs="B Nazanin+ Regular"/>
          <w:sz w:val="28"/>
          <w:szCs w:val="28"/>
          <w:lang w:bidi="fa-IR"/>
        </w:rPr>
        <w:t>e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که از پ</w:t>
      </w:r>
      <w:r w:rsidRPr="00955876">
        <w:rPr>
          <w:rFonts w:cs="B Nazanin+ Regular" w:hint="cs"/>
          <w:sz w:val="28"/>
          <w:szCs w:val="28"/>
          <w:rtl/>
          <w:lang w:bidi="fa-IR"/>
        </w:rPr>
        <w:t>یش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ترس</w:t>
      </w:r>
      <w:r w:rsidRPr="00955876">
        <w:rPr>
          <w:rFonts w:cs="B Nazanin+ Regular" w:hint="cs"/>
          <w:sz w:val="28"/>
          <w:szCs w:val="28"/>
          <w:rtl/>
          <w:lang w:bidi="fa-IR"/>
        </w:rPr>
        <w:t>یم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شده، حاش</w:t>
      </w:r>
      <w:r w:rsidRPr="00955876">
        <w:rPr>
          <w:rFonts w:cs="B Nazanin+ Regular" w:hint="cs"/>
          <w:sz w:val="28"/>
          <w:szCs w:val="28"/>
          <w:rtl/>
          <w:lang w:bidi="fa-IR"/>
        </w:rPr>
        <w:t>یه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فاز را تع</w:t>
      </w:r>
      <w:r w:rsidRPr="00955876">
        <w:rPr>
          <w:rFonts w:cs="B Nazanin+ Regular" w:hint="cs"/>
          <w:sz w:val="28"/>
          <w:szCs w:val="28"/>
          <w:rtl/>
          <w:lang w:bidi="fa-IR"/>
        </w:rPr>
        <w:t>یین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کن</w:t>
      </w:r>
      <w:r w:rsidRPr="00955876">
        <w:rPr>
          <w:rFonts w:cs="B Nazanin+ Regular" w:hint="cs"/>
          <w:sz w:val="28"/>
          <w:szCs w:val="28"/>
          <w:rtl/>
          <w:lang w:bidi="fa-IR"/>
        </w:rPr>
        <w:t>یم</w:t>
      </w:r>
      <w:r w:rsidRPr="00955876">
        <w:rPr>
          <w:rFonts w:cs="B Nazanin+ Regular"/>
          <w:sz w:val="28"/>
          <w:szCs w:val="28"/>
          <w:rtl/>
          <w:lang w:bidi="fa-IR"/>
        </w:rPr>
        <w:t>. ا</w:t>
      </w:r>
      <w:r w:rsidRPr="00955876">
        <w:rPr>
          <w:rFonts w:cs="B Nazanin+ Regular" w:hint="cs"/>
          <w:sz w:val="28"/>
          <w:szCs w:val="28"/>
          <w:rtl/>
          <w:lang w:bidi="fa-IR"/>
        </w:rPr>
        <w:t>ین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حاش</w:t>
      </w:r>
      <w:r w:rsidRPr="00955876">
        <w:rPr>
          <w:rFonts w:cs="B Nazanin+ Regular" w:hint="cs"/>
          <w:sz w:val="28"/>
          <w:szCs w:val="28"/>
          <w:rtl/>
          <w:lang w:bidi="fa-IR"/>
        </w:rPr>
        <w:t>یه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فاز معادل با حاش</w:t>
      </w:r>
      <w:r w:rsidRPr="00955876">
        <w:rPr>
          <w:rFonts w:cs="B Nazanin+ Regular" w:hint="cs"/>
          <w:sz w:val="28"/>
          <w:szCs w:val="28"/>
          <w:rtl/>
          <w:lang w:bidi="fa-IR"/>
        </w:rPr>
        <w:t>یه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فاز مطلوب ب</w:t>
      </w:r>
      <w:r w:rsidR="00605428">
        <w:rPr>
          <w:rFonts w:cs="B Nazanin+ Regular" w:hint="cs"/>
          <w:sz w:val="28"/>
          <w:szCs w:val="28"/>
          <w:rtl/>
          <w:lang w:bidi="fa-IR"/>
        </w:rPr>
        <w:t xml:space="preserve">ه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علاوه</w:t>
      </w:r>
      <w:r w:rsidR="00605428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r w:rsidR="00605428">
        <w:rPr>
          <w:rFonts w:cs="B Nazanin+ Regular" w:hint="cs"/>
          <w:sz w:val="28"/>
          <w:szCs w:val="28"/>
          <w:rtl/>
          <w:lang w:bidi="fa-IR"/>
        </w:rPr>
        <w:t xml:space="preserve">۵ </w:t>
      </w:r>
      <w:r w:rsidRPr="00955876">
        <w:rPr>
          <w:rFonts w:cs="B Nazanin+ Regular"/>
          <w:sz w:val="28"/>
          <w:szCs w:val="28"/>
          <w:rtl/>
          <w:lang w:bidi="fa-IR"/>
        </w:rPr>
        <w:t>تا</w:t>
      </w:r>
      <w:r w:rsidR="00605428">
        <w:rPr>
          <w:rFonts w:cs="B Nazanin+ Regular" w:hint="cs"/>
          <w:sz w:val="28"/>
          <w:szCs w:val="28"/>
          <w:rtl/>
          <w:lang w:bidi="fa-IR"/>
        </w:rPr>
        <w:t xml:space="preserve"> ۱۲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درجه است. بنابرا</w:t>
      </w:r>
      <w:r w:rsidRPr="00955876">
        <w:rPr>
          <w:rFonts w:cs="B Nazanin+ Regular" w:hint="cs"/>
          <w:sz w:val="28"/>
          <w:szCs w:val="28"/>
          <w:rtl/>
          <w:lang w:bidi="fa-IR"/>
        </w:rPr>
        <w:t>ین</w:t>
      </w:r>
      <w:r w:rsidRPr="00955876">
        <w:rPr>
          <w:rFonts w:cs="B Nazanin+ Regular"/>
          <w:sz w:val="28"/>
          <w:szCs w:val="28"/>
          <w:rtl/>
          <w:lang w:bidi="fa-IR"/>
        </w:rPr>
        <w:t>، خواه</w:t>
      </w:r>
      <w:r w:rsidRPr="00955876">
        <w:rPr>
          <w:rFonts w:cs="B Nazanin+ Regular" w:hint="cs"/>
          <w:sz w:val="28"/>
          <w:szCs w:val="28"/>
          <w:rtl/>
          <w:lang w:bidi="fa-IR"/>
        </w:rPr>
        <w:t>یم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6237CE54" w14:textId="7FD2B4A0" w:rsidR="00605428" w:rsidRPr="001448F7" w:rsidRDefault="00000000" w:rsidP="00027216">
      <w:pPr>
        <w:spacing w:line="360" w:lineRule="auto"/>
        <w:rPr>
          <w:rFonts w:cs="B Nazanin+ Regular"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 xml:space="preserve">PM=70°+5°=75°, 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ω</m:t>
                  </m:r>
                </m:e>
                <m:sub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c</m:t>
                  </m:r>
                </m:sub>
              </m:sSub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=3.2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5</m:t>
              </m:r>
              <m:f>
                <m:fPr>
                  <m:type m:val="lin"/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rad</m:t>
                  </m:r>
                </m:num>
                <m:den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</m:t>
                  </m:r>
                </m:den>
              </m:f>
            </m:e>
          </m:borderBox>
        </m:oMath>
      </m:oMathPara>
    </w:p>
    <w:p w14:paraId="29EF45BF" w14:textId="70456220" w:rsidR="001448F7" w:rsidRDefault="001448F7" w:rsidP="001448F7">
      <w:pPr>
        <w:pStyle w:val="NoSpacing"/>
        <w:jc w:val="center"/>
        <w:rPr>
          <w:lang w:bidi="fa-IR"/>
        </w:rPr>
      </w:pPr>
      <w:r w:rsidRPr="001448F7">
        <w:rPr>
          <w:lang w:bidi="fa-IR"/>
        </w:rPr>
        <w:drawing>
          <wp:inline distT="0" distB="0" distL="0" distR="0" wp14:anchorId="30D26514" wp14:editId="4FA62493">
            <wp:extent cx="5943600" cy="3308350"/>
            <wp:effectExtent l="0" t="0" r="0" b="0"/>
            <wp:docPr id="1039579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5796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98DD" w14:textId="77777777" w:rsidR="001448F7" w:rsidRPr="00605428" w:rsidRDefault="001448F7" w:rsidP="001448F7">
      <w:pPr>
        <w:pStyle w:val="NoSpacing"/>
        <w:jc w:val="center"/>
        <w:rPr>
          <w:lang w:bidi="fa-IR"/>
        </w:rPr>
      </w:pPr>
    </w:p>
    <w:p w14:paraId="57C73C02" w14:textId="7FC32752" w:rsidR="00605428" w:rsidRPr="00CD2AB4" w:rsidRDefault="00000000" w:rsidP="00027216">
      <w:pPr>
        <w:spacing w:line="360" w:lineRule="auto"/>
        <w:rPr>
          <w:rFonts w:cs="B Nazanin+ Regular"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K∙G</m:t>
                  </m:r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jω</m:t>
                      </m:r>
                    </m:e>
                  </m:d>
                </m:e>
              </m:d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ω=3.2</m:t>
              </m:r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5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=9.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44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 xml:space="preserve"> dB→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β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10</m:t>
              </m:r>
            </m:e>
            <m:sup>
              <m:f>
                <m:f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9.44</m:t>
                  </m:r>
                </m:num>
                <m:den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20</m:t>
                  </m:r>
                </m:den>
              </m:f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β=</m:t>
              </m:r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2.96</m:t>
              </m:r>
            </m:e>
          </m:borderBox>
        </m:oMath>
      </m:oMathPara>
    </w:p>
    <w:p w14:paraId="2C7A9243" w14:textId="77777777" w:rsidR="00CD2AB4" w:rsidRDefault="00CD2AB4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>برای بدست آوردن صفر و قطب باید دو نکته را مد نظر داشت:</w:t>
      </w:r>
    </w:p>
    <w:p w14:paraId="106E6A75" w14:textId="77777777" w:rsidR="00027216" w:rsidRDefault="00CD2AB4" w:rsidP="00027216">
      <w:pPr>
        <w:bidi/>
        <w:spacing w:line="360" w:lineRule="auto"/>
        <w:jc w:val="lowKashida"/>
        <w:rPr>
          <w:rFonts w:cs="B Nazanin+ Regular"/>
          <w:sz w:val="28"/>
          <w:szCs w:val="28"/>
          <w:rtl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۱- </w:t>
      </w:r>
      <w:r w:rsidR="00955876" w:rsidRPr="00955876">
        <w:rPr>
          <w:rFonts w:cs="B Nazanin+ Regular"/>
          <w:sz w:val="28"/>
          <w:szCs w:val="28"/>
          <w:rtl/>
          <w:lang w:bidi="fa-IR"/>
        </w:rPr>
        <w:t>صفر را ب</w:t>
      </w:r>
      <w:r>
        <w:rPr>
          <w:rFonts w:cs="B Nazanin+ Regular" w:hint="cs"/>
          <w:sz w:val="28"/>
          <w:szCs w:val="28"/>
          <w:rtl/>
          <w:lang w:bidi="fa-IR"/>
        </w:rPr>
        <w:t xml:space="preserve">ه </w:t>
      </w:r>
      <w:r w:rsidR="00955876" w:rsidRPr="00955876">
        <w:rPr>
          <w:rFonts w:cs="B Nazanin+ Regular"/>
          <w:sz w:val="28"/>
          <w:szCs w:val="28"/>
          <w:rtl/>
          <w:lang w:bidi="fa-IR"/>
        </w:rPr>
        <w:t>صورت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انتخاب </w:t>
      </w:r>
      <w:proofErr w:type="spellStart"/>
      <w:r w:rsidR="00955876" w:rsidRPr="00955876">
        <w:rPr>
          <w:rFonts w:cs="B Nazanin+ Regular"/>
          <w:sz w:val="28"/>
          <w:szCs w:val="28"/>
          <w:rtl/>
          <w:lang w:bidi="fa-IR"/>
        </w:rPr>
        <w:t>م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کنیم</w:t>
      </w:r>
      <w:proofErr w:type="spellEnd"/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که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z=0.1∙</m:t>
        </m:r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ω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m</m:t>
            </m:r>
          </m:sub>
        </m:sSub>
      </m:oMath>
      <w:r>
        <w:rPr>
          <w:rFonts w:cs="B Nazanin+ Regular" w:hint="cs"/>
          <w:sz w:val="28"/>
          <w:szCs w:val="28"/>
          <w:rtl/>
          <w:lang w:bidi="fa-IR"/>
        </w:rPr>
        <w:t xml:space="preserve"> </w:t>
      </w:r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تا اثرات </w:t>
      </w:r>
      <w:proofErr w:type="spellStart"/>
      <w:r w:rsidR="00955876" w:rsidRPr="00955876">
        <w:rPr>
          <w:rFonts w:cs="B Nazanin+ Regular"/>
          <w:sz w:val="28"/>
          <w:szCs w:val="28"/>
          <w:rtl/>
          <w:lang w:bidi="fa-IR"/>
        </w:rPr>
        <w:t>پس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="00955876" w:rsidRPr="00955876">
        <w:rPr>
          <w:rFonts w:cs="B Nazanin+ Regular"/>
          <w:sz w:val="28"/>
          <w:szCs w:val="28"/>
          <w:rtl/>
          <w:lang w:bidi="fa-IR"/>
        </w:rPr>
        <w:t>فاز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به حداقل برسد</w:t>
      </w:r>
      <w:r w:rsidR="00027216">
        <w:rPr>
          <w:rFonts w:cs="B Nazanin+ Regular" w:hint="cs"/>
          <w:sz w:val="28"/>
          <w:szCs w:val="28"/>
          <w:rtl/>
          <w:lang w:bidi="fa-IR"/>
        </w:rPr>
        <w:t>.</w:t>
      </w:r>
    </w:p>
    <w:p w14:paraId="7CFE661D" w14:textId="6A9B8AFC" w:rsidR="00955876" w:rsidRPr="00955876" w:rsidRDefault="00027216" w:rsidP="00027216">
      <w:pPr>
        <w:bidi/>
        <w:spacing w:line="360" w:lineRule="auto"/>
        <w:jc w:val="lowKashida"/>
        <w:rPr>
          <w:rFonts w:cs="B Nazanin+ Regular"/>
          <w:sz w:val="28"/>
          <w:szCs w:val="28"/>
          <w:lang w:bidi="fa-IR"/>
        </w:rPr>
      </w:pPr>
      <w:r>
        <w:rPr>
          <w:rFonts w:cs="B Nazanin+ Regular" w:hint="cs"/>
          <w:sz w:val="28"/>
          <w:szCs w:val="28"/>
          <w:rtl/>
          <w:lang w:bidi="fa-IR"/>
        </w:rPr>
        <w:t xml:space="preserve">۲- </w:t>
      </w:r>
      <w:r w:rsidR="00955876" w:rsidRPr="00955876">
        <w:rPr>
          <w:rFonts w:cs="B Nazanin+ Regular"/>
          <w:sz w:val="28"/>
          <w:szCs w:val="28"/>
          <w:rtl/>
          <w:lang w:bidi="fa-IR"/>
        </w:rPr>
        <w:t>ضر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یب</w:t>
      </w:r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β</m:t>
        </m:r>
      </m:oMath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در حق</w:t>
      </w:r>
      <w:proofErr w:type="spellStart"/>
      <w:r w:rsidR="00955876" w:rsidRPr="00955876">
        <w:rPr>
          <w:rFonts w:cs="B Nazanin+ Regular" w:hint="cs"/>
          <w:sz w:val="28"/>
          <w:szCs w:val="28"/>
          <w:rtl/>
          <w:lang w:bidi="fa-IR"/>
        </w:rPr>
        <w:t>یقت</w:t>
      </w:r>
      <w:proofErr w:type="spellEnd"/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نسبت صفر به قطب </w:t>
      </w:r>
      <w:proofErr w:type="spellStart"/>
      <w:r w:rsidR="00955876" w:rsidRPr="00955876">
        <w:rPr>
          <w:rFonts w:cs="B Nazanin+ Regular"/>
          <w:sz w:val="28"/>
          <w:szCs w:val="28"/>
          <w:rtl/>
          <w:lang w:bidi="fa-IR"/>
        </w:rPr>
        <w:t>م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ی</w:t>
      </w:r>
      <w:r>
        <w:rPr>
          <w:rFonts w:cs="B Nazanin+ Regular" w:hint="cs"/>
          <w:sz w:val="28"/>
          <w:szCs w:val="28"/>
          <w:rtl/>
          <w:lang w:bidi="fa-IR"/>
        </w:rPr>
        <w:t>‌</w:t>
      </w:r>
      <w:r w:rsidR="00955876" w:rsidRPr="00955876">
        <w:rPr>
          <w:rFonts w:cs="B Nazanin+ Regular" w:hint="cs"/>
          <w:sz w:val="28"/>
          <w:szCs w:val="28"/>
          <w:rtl/>
          <w:lang w:bidi="fa-IR"/>
        </w:rPr>
        <w:t>باشد</w:t>
      </w:r>
      <w:proofErr w:type="spellEnd"/>
      <w:r>
        <w:rPr>
          <w:rFonts w:cs="B Nazanin+ Regular" w:hint="cs"/>
          <w:sz w:val="28"/>
          <w:szCs w:val="28"/>
          <w:rtl/>
          <w:lang w:bidi="fa-IR"/>
        </w:rPr>
        <w:t>.</w:t>
      </w:r>
    </w:p>
    <w:p w14:paraId="46A062B1" w14:textId="60069269" w:rsidR="00955876" w:rsidRDefault="00955876" w:rsidP="00027216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955876">
        <w:rPr>
          <w:rFonts w:cs="B Nazanin+ Regular" w:hint="cs"/>
          <w:sz w:val="28"/>
          <w:szCs w:val="28"/>
          <w:rtl/>
          <w:lang w:bidi="fa-IR"/>
        </w:rPr>
        <w:t>با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در نظر گرفتن دو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نکته</w:t>
      </w:r>
      <w:r w:rsidR="00027216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بالا،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م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="00027216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توان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در</w:t>
      </w:r>
      <w:r w:rsidRPr="00955876">
        <w:rPr>
          <w:rFonts w:cs="B Nazanin+ Regular" w:hint="cs"/>
          <w:sz w:val="28"/>
          <w:szCs w:val="28"/>
          <w:rtl/>
          <w:lang w:bidi="fa-IR"/>
        </w:rPr>
        <w:t>یافت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که:</w:t>
      </w:r>
    </w:p>
    <w:p w14:paraId="4ACA4A0B" w14:textId="77F85858" w:rsidR="00955876" w:rsidRPr="00955876" w:rsidRDefault="00027216" w:rsidP="00027216">
      <w:pPr>
        <w:spacing w:line="360" w:lineRule="auto"/>
        <w:jc w:val="center"/>
        <w:rPr>
          <w:rFonts w:cs="B Nazanin+ Regular"/>
          <w:sz w:val="28"/>
          <w:szCs w:val="28"/>
          <w:lang w:bidi="fa-IR"/>
        </w:rPr>
      </w:pP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z=0.32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5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, p=0.11</m:t>
        </m:r>
        <m:r>
          <w:rPr>
            <w:rFonts w:ascii="Cambria Math" w:hAnsi="Cambria Math" w:cs="B Nazanin+ Regular"/>
            <w:sz w:val="28"/>
            <w:szCs w:val="28"/>
            <w:lang w:bidi="fa-IR"/>
          </w:rPr>
          <m:t>0</m:t>
        </m:r>
      </m:oMath>
      <w:r w:rsidR="00955876" w:rsidRPr="00955876">
        <w:rPr>
          <w:rFonts w:cs="B Nazanin+ Regular"/>
          <w:sz w:val="28"/>
          <w:szCs w:val="28"/>
          <w:rtl/>
          <w:lang w:bidi="fa-IR"/>
        </w:rPr>
        <w:t xml:space="preserve"> </w:t>
      </w:r>
    </w:p>
    <w:p w14:paraId="6ADFABD2" w14:textId="6A26BD35" w:rsidR="00F2649A" w:rsidRDefault="00955876" w:rsidP="00027216">
      <w:pPr>
        <w:bidi/>
        <w:spacing w:line="360" w:lineRule="auto"/>
        <w:rPr>
          <w:rFonts w:cs="B Nazanin+ Regular"/>
          <w:sz w:val="28"/>
          <w:szCs w:val="28"/>
          <w:rtl/>
          <w:lang w:bidi="fa-IR"/>
        </w:rPr>
      </w:pPr>
      <w:r w:rsidRPr="00955876">
        <w:rPr>
          <w:rFonts w:cs="B Nazanin+ Regular" w:hint="cs"/>
          <w:sz w:val="28"/>
          <w:szCs w:val="28"/>
          <w:rtl/>
          <w:lang w:bidi="fa-IR"/>
        </w:rPr>
        <w:t>با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قرار دادن مقاد</w:t>
      </w:r>
      <w:r w:rsidRPr="00955876">
        <w:rPr>
          <w:rFonts w:cs="B Nazanin+ Regular" w:hint="cs"/>
          <w:sz w:val="28"/>
          <w:szCs w:val="28"/>
          <w:rtl/>
          <w:lang w:bidi="fa-IR"/>
        </w:rPr>
        <w:t>یر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بدست آمده برا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کنترل</w:t>
      </w:r>
      <w:r w:rsidR="00027216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کننده</w:t>
      </w:r>
      <w:r w:rsidR="00027216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 w:hint="cs"/>
          <w:sz w:val="28"/>
          <w:szCs w:val="28"/>
          <w:rtl/>
          <w:lang w:bidi="fa-IR"/>
        </w:rPr>
        <w:t>ی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 xml:space="preserve"> </w:t>
      </w:r>
      <w:proofErr w:type="spellStart"/>
      <w:r w:rsidRPr="00955876">
        <w:rPr>
          <w:rFonts w:cs="B Nazanin+ Regular"/>
          <w:sz w:val="28"/>
          <w:szCs w:val="28"/>
          <w:rtl/>
          <w:lang w:bidi="fa-IR"/>
        </w:rPr>
        <w:t>پس</w:t>
      </w:r>
      <w:r w:rsidR="00027216">
        <w:rPr>
          <w:rFonts w:cs="B Nazanin+ Regular" w:hint="cs"/>
          <w:sz w:val="28"/>
          <w:szCs w:val="28"/>
          <w:rtl/>
          <w:lang w:bidi="fa-IR"/>
        </w:rPr>
        <w:t>‌</w:t>
      </w:r>
      <w:r w:rsidRPr="00955876">
        <w:rPr>
          <w:rFonts w:cs="B Nazanin+ Regular"/>
          <w:sz w:val="28"/>
          <w:szCs w:val="28"/>
          <w:rtl/>
          <w:lang w:bidi="fa-IR"/>
        </w:rPr>
        <w:t>فاز</w:t>
      </w:r>
      <w:proofErr w:type="spellEnd"/>
      <w:r w:rsidRPr="00955876">
        <w:rPr>
          <w:rFonts w:cs="B Nazanin+ Regular"/>
          <w:sz w:val="28"/>
          <w:szCs w:val="28"/>
          <w:rtl/>
          <w:lang w:bidi="fa-IR"/>
        </w:rPr>
        <w:t>، خواه</w:t>
      </w:r>
      <w:r w:rsidRPr="00955876">
        <w:rPr>
          <w:rFonts w:cs="B Nazanin+ Regular" w:hint="cs"/>
          <w:sz w:val="28"/>
          <w:szCs w:val="28"/>
          <w:rtl/>
          <w:lang w:bidi="fa-IR"/>
        </w:rPr>
        <w:t>یم</w:t>
      </w:r>
      <w:r w:rsidRPr="00955876">
        <w:rPr>
          <w:rFonts w:cs="B Nazanin+ Regular"/>
          <w:sz w:val="28"/>
          <w:szCs w:val="28"/>
          <w:rtl/>
          <w:lang w:bidi="fa-IR"/>
        </w:rPr>
        <w:t xml:space="preserve"> داشت:</w:t>
      </w:r>
    </w:p>
    <w:p w14:paraId="7FD58A4E" w14:textId="76B5C43A" w:rsidR="003373FD" w:rsidRDefault="00027216" w:rsidP="00027216">
      <w:pPr>
        <w:spacing w:line="360" w:lineRule="auto"/>
        <w:rPr>
          <w:rFonts w:cs="B Nazanin+ Regular"/>
          <w:i/>
          <w:color w:val="FF0000"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G=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G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c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*</m:t>
          </m:r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T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1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G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</m:t>
                  </m:r>
                </m:e>
              </m:d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</m:t>
              </m:r>
              <m:f>
                <m:f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fPr>
                <m:num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621.2</m:t>
                  </m:r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2472</m:t>
                  </m:r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220000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875300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5.0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5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37.01</m:t>
                  </m:r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4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1084</m:t>
                  </m:r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3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+17330</m:t>
                  </m:r>
                  <m:sSup>
                    <m:sSupPr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B Nazanin+ Regular"/>
                          <w:color w:val="FF0000"/>
                          <w:sz w:val="28"/>
                          <w:szCs w:val="28"/>
                          <w:lang w:bidi="fa-IR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+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87530</m:t>
                  </m:r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s</m:t>
                  </m:r>
                </m:den>
              </m:f>
            </m:e>
          </m:borderBox>
        </m:oMath>
      </m:oMathPara>
    </w:p>
    <w:p w14:paraId="2B2680C0" w14:textId="32E762C4" w:rsidR="002D5A8B" w:rsidRDefault="002D5A8B" w:rsidP="002D5A8B">
      <w:pPr>
        <w:pStyle w:val="Heading1"/>
        <w:bidi/>
        <w:rPr>
          <w:rFonts w:cs="B Titr"/>
          <w:sz w:val="32"/>
          <w:szCs w:val="32"/>
          <w:lang w:bidi="fa-IR"/>
        </w:rPr>
      </w:pPr>
      <w:bookmarkStart w:id="15" w:name="_Toc136136131"/>
      <w:r w:rsidRPr="002D5A8B">
        <w:rPr>
          <w:rFonts w:cs="B Titr"/>
          <w:sz w:val="32"/>
          <w:szCs w:val="32"/>
          <w:rtl/>
          <w:lang w:bidi="fa-IR"/>
        </w:rPr>
        <w:lastRenderedPageBreak/>
        <w:drawing>
          <wp:inline distT="0" distB="0" distL="0" distR="0" wp14:anchorId="73FB521E" wp14:editId="111D396A">
            <wp:extent cx="4206240" cy="4391830"/>
            <wp:effectExtent l="0" t="0" r="0" b="0"/>
            <wp:docPr id="106303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0388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39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14:paraId="581C1BD3" w14:textId="12CD222E" w:rsidR="002D5A8B" w:rsidRDefault="002D5A8B" w:rsidP="002D5A8B">
      <w:pPr>
        <w:pStyle w:val="NoSpacing"/>
        <w:jc w:val="center"/>
        <w:rPr>
          <w:rtl/>
          <w:lang w:bidi="fa-IR"/>
        </w:rPr>
      </w:pPr>
      <w:r w:rsidRPr="002D5A8B">
        <w:rPr>
          <w:lang w:bidi="fa-IR"/>
        </w:rPr>
        <w:drawing>
          <wp:inline distT="0" distB="0" distL="0" distR="0" wp14:anchorId="62A5025F" wp14:editId="7316E506">
            <wp:extent cx="4206240" cy="3437340"/>
            <wp:effectExtent l="0" t="0" r="0" b="0"/>
            <wp:docPr id="36829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29283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43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8165" w14:textId="0880EC3D" w:rsidR="007D2E39" w:rsidRDefault="007D2E39" w:rsidP="007D2E39">
      <w:pPr>
        <w:pStyle w:val="Heading2"/>
        <w:bidi/>
        <w:rPr>
          <w:rFonts w:cs="B Nazanin+ Regular"/>
          <w:sz w:val="28"/>
          <w:szCs w:val="28"/>
          <w:rtl/>
          <w:lang w:bidi="fa-IR"/>
        </w:rPr>
      </w:pPr>
      <w:bookmarkStart w:id="16" w:name="_Toc136136132"/>
      <w:r w:rsidRPr="007D2E39">
        <w:rPr>
          <w:rFonts w:cs="B Nazanin+ Regular" w:hint="cs"/>
          <w:sz w:val="28"/>
          <w:szCs w:val="28"/>
          <w:rtl/>
          <w:lang w:bidi="fa-IR"/>
        </w:rPr>
        <w:lastRenderedPageBreak/>
        <w:t>سوالات</w:t>
      </w:r>
      <w:bookmarkEnd w:id="16"/>
    </w:p>
    <w:p w14:paraId="53E87B73" w14:textId="45579D9C" w:rsidR="007D2E39" w:rsidRPr="007D2E39" w:rsidRDefault="007A30A1" w:rsidP="007D2E39">
      <w:pPr>
        <w:bidi/>
        <w:rPr>
          <w:rFonts w:cs="B Nazanin+ Regular"/>
          <w:lang w:bidi="fa-IR"/>
        </w:rPr>
      </w:pPr>
      <w:r>
        <w:rPr>
          <w:rFonts w:cs="B Nazanin+ Regular" w:hint="cs"/>
          <w:rtl/>
          <w:lang w:bidi="fa-IR"/>
        </w:rPr>
        <w:t>نمودار پاسخ پله توابع در طراحی گذاشته شد.</w:t>
      </w:r>
    </w:p>
    <w:p w14:paraId="2FC92BB0" w14:textId="4CB0868C" w:rsidR="003373FD" w:rsidRPr="003373FD" w:rsidRDefault="003373FD" w:rsidP="002D5A8B">
      <w:pPr>
        <w:pStyle w:val="Heading1"/>
        <w:bidi/>
        <w:rPr>
          <w:rFonts w:cs="B Titr"/>
          <w:sz w:val="32"/>
          <w:szCs w:val="32"/>
          <w:lang w:bidi="fa-IR"/>
        </w:rPr>
      </w:pPr>
      <w:bookmarkStart w:id="17" w:name="_Toc136136133"/>
      <w:r w:rsidRPr="003373FD">
        <w:rPr>
          <w:rFonts w:cs="B Titr"/>
          <w:sz w:val="32"/>
          <w:szCs w:val="32"/>
          <w:rtl/>
          <w:lang w:bidi="fa-IR"/>
        </w:rPr>
        <w:t>طراح</w:t>
      </w:r>
      <w:r w:rsidRPr="003373FD">
        <w:rPr>
          <w:rFonts w:cs="B Titr" w:hint="cs"/>
          <w:sz w:val="32"/>
          <w:szCs w:val="32"/>
          <w:rtl/>
          <w:lang w:bidi="fa-IR"/>
        </w:rPr>
        <w:t>ی</w:t>
      </w:r>
      <w:r w:rsidRPr="003373FD">
        <w:rPr>
          <w:rFonts w:cs="B Titr"/>
          <w:sz w:val="32"/>
          <w:szCs w:val="32"/>
          <w:rtl/>
          <w:lang w:bidi="fa-IR"/>
        </w:rPr>
        <w:t xml:space="preserve"> </w:t>
      </w:r>
      <w:proofErr w:type="spellStart"/>
      <w:r w:rsidRPr="003373FD">
        <w:rPr>
          <w:rFonts w:cs="B Titr"/>
          <w:sz w:val="32"/>
          <w:szCs w:val="32"/>
          <w:rtl/>
          <w:lang w:bidi="fa-IR"/>
        </w:rPr>
        <w:t>کنترل</w:t>
      </w:r>
      <w:r w:rsidRPr="003373FD">
        <w:rPr>
          <w:rFonts w:cs="B Titr" w:hint="cs"/>
          <w:sz w:val="32"/>
          <w:szCs w:val="32"/>
          <w:rtl/>
          <w:lang w:bidi="fa-IR"/>
        </w:rPr>
        <w:t>‌</w:t>
      </w:r>
      <w:r w:rsidRPr="003373FD">
        <w:rPr>
          <w:rFonts w:cs="B Titr"/>
          <w:sz w:val="32"/>
          <w:szCs w:val="32"/>
          <w:rtl/>
          <w:lang w:bidi="fa-IR"/>
        </w:rPr>
        <w:t>کننده</w:t>
      </w:r>
      <w:proofErr w:type="spellEnd"/>
      <w:r w:rsidRPr="003373FD">
        <w:rPr>
          <w:rFonts w:cs="B Titr"/>
          <w:sz w:val="32"/>
          <w:szCs w:val="32"/>
          <w:rtl/>
          <w:lang w:bidi="fa-IR"/>
        </w:rPr>
        <w:t xml:space="preserve"> </w:t>
      </w:r>
      <w:proofErr w:type="spellStart"/>
      <w:r w:rsidRPr="003373FD">
        <w:rPr>
          <w:rFonts w:cs="B Titr"/>
          <w:sz w:val="32"/>
          <w:szCs w:val="32"/>
          <w:rtl/>
          <w:lang w:bidi="fa-IR"/>
        </w:rPr>
        <w:t>ف</w:t>
      </w:r>
      <w:r w:rsidRPr="003373FD">
        <w:rPr>
          <w:rFonts w:cs="B Titr" w:hint="cs"/>
          <w:sz w:val="32"/>
          <w:szCs w:val="32"/>
          <w:rtl/>
          <w:lang w:bidi="fa-IR"/>
        </w:rPr>
        <w:t>یدبک</w:t>
      </w:r>
      <w:proofErr w:type="spellEnd"/>
      <w:r w:rsidRPr="003373FD">
        <w:rPr>
          <w:rFonts w:cs="B Titr"/>
          <w:sz w:val="32"/>
          <w:szCs w:val="32"/>
          <w:rtl/>
          <w:lang w:bidi="fa-IR"/>
        </w:rPr>
        <w:t xml:space="preserve"> در فضا</w:t>
      </w:r>
      <w:r w:rsidRPr="003373FD">
        <w:rPr>
          <w:rFonts w:cs="B Titr" w:hint="cs"/>
          <w:sz w:val="32"/>
          <w:szCs w:val="32"/>
          <w:rtl/>
          <w:lang w:bidi="fa-IR"/>
        </w:rPr>
        <w:t>ی</w:t>
      </w:r>
      <w:r w:rsidRPr="003373FD">
        <w:rPr>
          <w:rFonts w:cs="B Titr"/>
          <w:sz w:val="32"/>
          <w:szCs w:val="32"/>
          <w:rtl/>
          <w:lang w:bidi="fa-IR"/>
        </w:rPr>
        <w:t xml:space="preserve"> حالت</w:t>
      </w:r>
      <w:bookmarkEnd w:id="17"/>
    </w:p>
    <w:p w14:paraId="539DD6D4" w14:textId="5D7C0D7D" w:rsidR="003373FD" w:rsidRPr="003373FD" w:rsidRDefault="003373FD" w:rsidP="003373FD">
      <w:pPr>
        <w:pStyle w:val="Heading2"/>
        <w:bidi/>
        <w:rPr>
          <w:rFonts w:cs="B Nazanin+ Regular"/>
          <w:sz w:val="28"/>
          <w:szCs w:val="28"/>
          <w:lang w:bidi="fa-IR"/>
        </w:rPr>
      </w:pPr>
      <w:bookmarkStart w:id="18" w:name="_Toc136136134"/>
      <w:r w:rsidRPr="003373FD">
        <w:rPr>
          <w:rFonts w:cs="B Nazanin+ Regular"/>
          <w:sz w:val="28"/>
          <w:szCs w:val="28"/>
          <w:rtl/>
          <w:lang w:bidi="fa-IR"/>
        </w:rPr>
        <w:t>طراح</w:t>
      </w:r>
      <w:r w:rsidRPr="003373FD">
        <w:rPr>
          <w:rFonts w:cs="B Nazanin+ Regular" w:hint="cs"/>
          <w:sz w:val="28"/>
          <w:szCs w:val="28"/>
          <w:rtl/>
          <w:lang w:bidi="fa-IR"/>
        </w:rPr>
        <w:t>ی</w:t>
      </w:r>
      <w:bookmarkEnd w:id="18"/>
    </w:p>
    <w:p w14:paraId="69475F53" w14:textId="4AF2BD2C" w:rsid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w:r w:rsidRPr="003373FD">
        <w:rPr>
          <w:rFonts w:cs="B Nazanin+ Regular" w:hint="cs"/>
          <w:i/>
          <w:sz w:val="28"/>
          <w:szCs w:val="28"/>
          <w:rtl/>
          <w:lang w:bidi="fa-IR"/>
        </w:rPr>
        <w:t>در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کنترل</w:t>
      </w:r>
      <w:r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کننده</w:t>
      </w:r>
      <w:r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ها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ف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یدبک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حالت، از متغ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یرهای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حالت،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ف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یدبک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گرفته شده و در ضر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یب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K</m:t>
        </m:r>
      </m:oMath>
      <w:r>
        <w:rPr>
          <w:rFonts w:cs="B Nazanin+ Regular" w:hint="cs"/>
          <w:i/>
          <w:sz w:val="28"/>
          <w:szCs w:val="28"/>
          <w:rtl/>
          <w:lang w:bidi="fa-IR"/>
        </w:rPr>
        <w:t xml:space="preserve"> 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ضرب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گردد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و سپس ب</w:t>
      </w:r>
      <w:r>
        <w:rPr>
          <w:rFonts w:cs="B Nazanin+ Regular" w:hint="cs"/>
          <w:i/>
          <w:sz w:val="28"/>
          <w:szCs w:val="28"/>
          <w:rtl/>
          <w:lang w:bidi="fa-IR"/>
        </w:rPr>
        <w:t xml:space="preserve">ه </w:t>
      </w:r>
      <w:r w:rsidRPr="003373FD">
        <w:rPr>
          <w:rFonts w:cs="B Nazanin+ Regular"/>
          <w:i/>
          <w:sz w:val="28"/>
          <w:szCs w:val="28"/>
          <w:rtl/>
          <w:lang w:bidi="fa-IR"/>
        </w:rPr>
        <w:t>عنوان ورود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به </w:t>
      </w:r>
      <w:r>
        <w:rPr>
          <w:rFonts w:cs="B Nazanin+ Regular" w:hint="cs"/>
          <w:i/>
          <w:sz w:val="28"/>
          <w:szCs w:val="28"/>
          <w:rtl/>
          <w:lang w:bidi="fa-IR"/>
        </w:rPr>
        <w:t>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یستم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وارد 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شود</w:t>
      </w:r>
      <w:r w:rsidRPr="003373FD">
        <w:rPr>
          <w:rFonts w:cs="B Nazanin+ Regular"/>
          <w:i/>
          <w:sz w:val="28"/>
          <w:szCs w:val="28"/>
          <w:rtl/>
          <w:lang w:bidi="fa-IR"/>
        </w:rPr>
        <w:t>. بنابرا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خواه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داشت:</w:t>
      </w:r>
    </w:p>
    <w:p w14:paraId="3BCA0795" w14:textId="1905E726" w:rsidR="003373FD" w:rsidRPr="003373FD" w:rsidRDefault="00000000" w:rsidP="003373FD">
      <w:pPr>
        <w:spacing w:line="360" w:lineRule="auto"/>
        <w:rPr>
          <w:rFonts w:cs="B Nazanin+ Regular"/>
          <w:i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u=-Kx</m:t>
              </m:r>
            </m:e>
          </m:borderBox>
        </m:oMath>
      </m:oMathPara>
    </w:p>
    <w:p w14:paraId="73E2CA36" w14:textId="34DF3FCE" w:rsidR="003373FD" w:rsidRPr="003373FD" w:rsidRDefault="00000000" w:rsidP="003373FD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acc>
            <m:accPr>
              <m:chr m:val="̇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acc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x</m:t>
              </m:r>
            </m:e>
          </m:ac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 xml:space="preserve">=Ax+Bu→ </m:t>
          </m:r>
          <m:acc>
            <m:accPr>
              <m:chr m:val="̇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acc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x</m:t>
              </m:r>
            </m:e>
          </m:acc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=Ax+B</m:t>
          </m:r>
          <m:d>
            <m:d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-Kx</m:t>
              </m:r>
            </m:e>
          </m:d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 xml:space="preserve">→ </m:t>
          </m:r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acc>
                <m:accPr>
                  <m:chr m:val="̇"/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acc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x</m:t>
                  </m:r>
                </m:e>
              </m:acc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=</m:t>
              </m:r>
              <m:d>
                <m:dPr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color w:val="FF0000"/>
                      <w:sz w:val="28"/>
                      <w:szCs w:val="28"/>
                      <w:lang w:bidi="fa-IR"/>
                    </w:rPr>
                    <m:t>A-BK</m:t>
                  </m:r>
                </m:e>
              </m:d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x</m:t>
              </m:r>
            </m:e>
          </m:borderBox>
        </m:oMath>
      </m:oMathPara>
    </w:p>
    <w:p w14:paraId="5E747AB8" w14:textId="5C833405" w:rsid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w:r w:rsidRPr="003373FD">
        <w:rPr>
          <w:rFonts w:cs="B Nazanin+ Regular" w:hint="cs"/>
          <w:i/>
          <w:sz w:val="28"/>
          <w:szCs w:val="28"/>
          <w:rtl/>
          <w:lang w:bidi="fa-IR"/>
        </w:rPr>
        <w:t>پس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توان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گفت که 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بار،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ماتر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گذر حالت ب</w:t>
      </w:r>
      <w:r>
        <w:rPr>
          <w:rFonts w:cs="B Nazanin+ Regular" w:hint="cs"/>
          <w:i/>
          <w:sz w:val="28"/>
          <w:szCs w:val="28"/>
          <w:rtl/>
          <w:lang w:bidi="fa-IR"/>
        </w:rPr>
        <w:t xml:space="preserve">ه </w:t>
      </w:r>
      <w:r w:rsidRPr="003373FD">
        <w:rPr>
          <w:rFonts w:cs="B Nazanin+ Regular"/>
          <w:i/>
          <w:sz w:val="28"/>
          <w:szCs w:val="28"/>
          <w:rtl/>
          <w:lang w:bidi="fa-IR"/>
        </w:rPr>
        <w:t>صورت ز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خواهد بود:</w:t>
      </w:r>
    </w:p>
    <w:p w14:paraId="44A0F4C0" w14:textId="567E4CEF" w:rsidR="003373FD" w:rsidRPr="005263F4" w:rsidRDefault="003373FD" w:rsidP="003373FD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 w:cs="B Nazanin+ Regular"/>
              <w:sz w:val="28"/>
              <w:szCs w:val="28"/>
              <w:lang w:bidi="fa-IR"/>
            </w:rPr>
            <m:t>Φ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sI-</m:t>
                  </m:r>
                  <m:d>
                    <m:dPr>
                      <m:ctrlPr>
                        <w:rPr>
                          <w:rFonts w:ascii="Cambria Math" w:hAnsi="Cambria Math" w:cs="B Nazanin+ Regular"/>
                          <w:i/>
                          <w:sz w:val="28"/>
                          <w:szCs w:val="28"/>
                          <w:lang w:bidi="fa-IR"/>
                        </w:rPr>
                      </m:ctrlPr>
                    </m:dPr>
                    <m:e>
                      <m:r>
                        <w:rPr>
                          <w:rFonts w:ascii="Cambria Math" w:hAnsi="Cambria Math" w:cs="B Nazanin+ Regular"/>
                          <w:sz w:val="28"/>
                          <w:szCs w:val="28"/>
                          <w:lang w:bidi="fa-IR"/>
                        </w:rPr>
                        <m:t>A-BK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-1</m:t>
              </m:r>
            </m:sup>
          </m:sSup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→</m:t>
          </m:r>
          <m:r>
            <m:rPr>
              <m:sty m:val="p"/>
            </m:rPr>
            <w:rPr>
              <w:rFonts w:ascii="Cambria Math" w:hAnsi="Cambria Math" w:cs="B Nazanin+ Regular"/>
              <w:sz w:val="28"/>
              <w:szCs w:val="28"/>
              <w:lang w:bidi="fa-IR"/>
            </w:rPr>
            <m:t>Φ</m:t>
          </m:r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sSup>
            <m:sSup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sI-A+BK</m:t>
                  </m:r>
                </m:e>
              </m:d>
            </m:e>
            <m:sup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-1</m:t>
              </m:r>
            </m:sup>
          </m:sSup>
        </m:oMath>
      </m:oMathPara>
    </w:p>
    <w:p w14:paraId="26361351" w14:textId="10496995" w:rsid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w:r w:rsidRPr="003373FD">
        <w:rPr>
          <w:rFonts w:cs="B Nazanin+ Regular" w:hint="cs"/>
          <w:i/>
          <w:sz w:val="28"/>
          <w:szCs w:val="28"/>
          <w:rtl/>
          <w:lang w:bidi="fa-IR"/>
        </w:rPr>
        <w:t>حال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ید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دترم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ینان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ماتر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بالا را حساب کرده و برابر با مخرج تابع تبد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یلی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که بر اساس شرا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یط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مطلوب بدست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آید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قرار داده تا ضرا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یب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بهره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‌‌ی </w:t>
      </w:r>
      <m:oMath>
        <m:r>
          <w:rPr>
            <w:rFonts w:ascii="Cambria Math" w:hAnsi="Cambria Math" w:cs="B Nazanin+ Regular"/>
            <w:sz w:val="28"/>
            <w:szCs w:val="28"/>
            <w:lang w:bidi="fa-IR"/>
          </w:rPr>
          <m:t>K</m:t>
        </m:r>
      </m:oMath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بدست آ</w:t>
      </w:r>
      <w:proofErr w:type="spellStart"/>
      <w:r w:rsidRPr="003373FD">
        <w:rPr>
          <w:rFonts w:cs="B Nazanin+ Regular" w:hint="cs"/>
          <w:i/>
          <w:sz w:val="28"/>
          <w:szCs w:val="28"/>
          <w:rtl/>
          <w:lang w:bidi="fa-IR"/>
        </w:rPr>
        <w:t>یند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>. 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کار به علت بزرگ بودن ابعاد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ماتر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گذر حالت بس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یار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 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دشوار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بوده بنابرا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از دستور ز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در مح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یط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متلب استفاده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کنی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>:</w:t>
      </w:r>
    </w:p>
    <w:p w14:paraId="0065C193" w14:textId="79F69562" w:rsidR="005263F4" w:rsidRPr="003373FD" w:rsidRDefault="005263F4" w:rsidP="005263F4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K=place</m:t>
          </m:r>
          <m:d>
            <m:d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 xml:space="preserve">A, B, </m:t>
              </m:r>
              <m:sSub>
                <m:sSubPr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s</m:t>
                  </m:r>
                </m:e>
                <m:sub>
                  <m:r>
                    <w:rPr>
                      <w:rFonts w:ascii="Cambria Math" w:hAnsi="Cambria Math" w:cs="B Nazanin+ Regular"/>
                      <w:sz w:val="28"/>
                      <w:szCs w:val="28"/>
                      <w:lang w:bidi="fa-IR"/>
                    </w:rPr>
                    <m:t>d</m:t>
                  </m:r>
                </m:sub>
              </m:sSub>
            </m:e>
          </m:d>
        </m:oMath>
      </m:oMathPara>
    </w:p>
    <w:p w14:paraId="4085A9C6" w14:textId="76F72F36" w:rsidR="003373FD" w:rsidRP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lang w:bidi="fa-IR"/>
        </w:rPr>
      </w:pPr>
      <w:r w:rsidRPr="003373FD">
        <w:rPr>
          <w:rFonts w:cs="B Nazanin+ Regular"/>
          <w:i/>
          <w:sz w:val="28"/>
          <w:szCs w:val="28"/>
          <w:rtl/>
          <w:lang w:bidi="fa-IR"/>
        </w:rPr>
        <w:t>در 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رابطه ،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 </w:t>
      </w:r>
      <m:oMath>
        <m:sSub>
          <m:sSubPr>
            <m:ctrlPr>
              <w:rPr>
                <w:rFonts w:ascii="Cambria Math" w:hAnsi="Cambria Math" w:cs="B Nazanin+ Regular"/>
                <w:i/>
                <w:sz w:val="28"/>
                <w:szCs w:val="28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s</m:t>
            </m:r>
          </m:e>
          <m:sub>
            <m:r>
              <w:rPr>
                <w:rFonts w:ascii="Cambria Math" w:hAnsi="Cambria Math" w:cs="B Nazanin+ Regular"/>
                <w:sz w:val="28"/>
                <w:szCs w:val="28"/>
                <w:lang w:bidi="fa-IR"/>
              </w:rPr>
              <m:t>d</m:t>
            </m:r>
          </m:sub>
        </m:sSub>
      </m:oMath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 ب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ردار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proofErr w:type="spellEnd"/>
      <w:r w:rsidR="005263F4">
        <w:rPr>
          <w:rFonts w:cs="B Nazanin+ Regular" w:hint="cs"/>
          <w:i/>
          <w:sz w:val="28"/>
          <w:szCs w:val="28"/>
          <w:rtl/>
          <w:lang w:bidi="fa-IR"/>
        </w:rPr>
        <w:t xml:space="preserve"> 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ست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که شامل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قطب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ها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مطلوب 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یستم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باشد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>. در خروج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>، بردار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ظاهر م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ش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و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د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که حاو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مقاد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مناسب بهره برا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رس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یدن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به مشخصات مطلوب 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یستم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است.</w:t>
      </w:r>
    </w:p>
    <w:p w14:paraId="62CEEEAA" w14:textId="1A5E0459" w:rsid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w:r w:rsidRPr="003373FD">
        <w:rPr>
          <w:rFonts w:cs="B Nazanin+ Regular" w:hint="cs"/>
          <w:i/>
          <w:sz w:val="28"/>
          <w:szCs w:val="28"/>
          <w:rtl/>
          <w:lang w:bidi="fa-IR"/>
        </w:rPr>
        <w:t>از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ما خواسته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شده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است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که </w:t>
      </w:r>
      <w:proofErr w:type="spellStart"/>
      <w:r w:rsidRPr="003373FD">
        <w:rPr>
          <w:rFonts w:cs="B Nazanin+ Regular"/>
          <w:i/>
          <w:sz w:val="28"/>
          <w:szCs w:val="28"/>
          <w:rtl/>
          <w:lang w:bidi="fa-IR"/>
        </w:rPr>
        <w:t>قطب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ها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proofErr w:type="spellEnd"/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س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یستم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خود را در مکان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ها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ز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یر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قرار ده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یم</w:t>
      </w:r>
      <w:r w:rsidRPr="003373FD">
        <w:rPr>
          <w:rFonts w:cs="B Nazanin+ Regular"/>
          <w:i/>
          <w:sz w:val="28"/>
          <w:szCs w:val="28"/>
          <w:rtl/>
          <w:lang w:bidi="fa-IR"/>
        </w:rPr>
        <w:t>:</w:t>
      </w:r>
    </w:p>
    <w:p w14:paraId="6B2F0F30" w14:textId="5DACA0EB" w:rsidR="005263F4" w:rsidRPr="003373FD" w:rsidRDefault="00000000" w:rsidP="005263F4">
      <w:pPr>
        <w:spacing w:line="360" w:lineRule="auto"/>
        <w:rPr>
          <w:rFonts w:cs="B Nazanin+ Regular"/>
          <w:i/>
          <w:sz w:val="28"/>
          <w:szCs w:val="28"/>
          <w:lang w:bidi="fa-IR"/>
        </w:rPr>
      </w:pPr>
      <m:oMathPara>
        <m:oMath>
          <m:sSub>
            <m:sSubPr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s</m:t>
              </m:r>
            </m:e>
            <m:sub>
              <m:r>
                <w:rPr>
                  <w:rFonts w:ascii="Cambria Math" w:hAnsi="Cambria Math" w:cs="B Nazanin+ Regular"/>
                  <w:sz w:val="28"/>
                  <w:szCs w:val="28"/>
                  <w:lang w:bidi="fa-IR"/>
                </w:rPr>
                <m:t>d</m:t>
              </m:r>
            </m:sub>
          </m:sSub>
          <m:r>
            <w:rPr>
              <w:rFonts w:ascii="Cambria Math" w:hAnsi="Cambria Math" w:cs="B Nazanin+ Regular"/>
              <w:sz w:val="28"/>
              <w:szCs w:val="28"/>
              <w:lang w:bidi="fa-IR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sz w:val="28"/>
                  <w:szCs w:val="28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sz w:val="28"/>
                      <w:szCs w:val="28"/>
                      <w:lang w:bidi="fa-IR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sz w:val="28"/>
                            <w:szCs w:val="28"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-5.04+j5.141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-5.04-j5.141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B Nazanin+ Regular"/>
                            <w:i/>
                            <w:sz w:val="28"/>
                            <w:szCs w:val="28"/>
                            <w:lang w:bidi="fa-I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-100</m:t>
                          </m:r>
                        </m:e>
                        <m:e>
                          <m:r>
                            <w:rPr>
                              <w:rFonts w:ascii="Cambria Math" w:hAnsi="Cambria Math" w:cs="B Nazanin+ Regular"/>
                              <w:sz w:val="28"/>
                              <w:szCs w:val="28"/>
                              <w:lang w:bidi="fa-IR"/>
                            </w:rPr>
                            <m:t>-50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15E6D4DE" w14:textId="78B74FFE" w:rsidR="003373FD" w:rsidRDefault="003373FD" w:rsidP="005263F4">
      <w:pPr>
        <w:bidi/>
        <w:spacing w:line="360" w:lineRule="auto"/>
        <w:jc w:val="lowKashida"/>
        <w:rPr>
          <w:rFonts w:cs="B Nazanin+ Regular"/>
          <w:i/>
          <w:sz w:val="28"/>
          <w:szCs w:val="28"/>
          <w:rtl/>
          <w:lang w:bidi="fa-IR"/>
        </w:rPr>
      </w:pPr>
      <w:r w:rsidRPr="003373FD">
        <w:rPr>
          <w:rFonts w:cs="B Nazanin+ Regular" w:hint="cs"/>
          <w:i/>
          <w:sz w:val="28"/>
          <w:szCs w:val="28"/>
          <w:rtl/>
          <w:lang w:bidi="fa-IR"/>
        </w:rPr>
        <w:t>پس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از محاسبه از طر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یق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دستور کامپ</w:t>
      </w:r>
      <w:r w:rsidR="005263F4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>وتر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خواه</w:t>
      </w:r>
      <w:r w:rsidRPr="003373FD">
        <w:rPr>
          <w:rFonts w:cs="B Nazanin+ Regular" w:hint="cs"/>
          <w:i/>
          <w:sz w:val="28"/>
          <w:szCs w:val="28"/>
          <w:rtl/>
          <w:lang w:bidi="fa-IR"/>
        </w:rPr>
        <w:t>یم</w:t>
      </w:r>
      <w:r w:rsidRPr="003373FD">
        <w:rPr>
          <w:rFonts w:cs="B Nazanin+ Regular"/>
          <w:i/>
          <w:sz w:val="28"/>
          <w:szCs w:val="28"/>
          <w:rtl/>
          <w:lang w:bidi="fa-IR"/>
        </w:rPr>
        <w:t xml:space="preserve"> داشت:</w:t>
      </w:r>
    </w:p>
    <w:p w14:paraId="2100DD69" w14:textId="7500C809" w:rsidR="005263F4" w:rsidRPr="00C13E20" w:rsidRDefault="00000000" w:rsidP="005263F4">
      <w:pPr>
        <w:spacing w:line="360" w:lineRule="auto"/>
        <w:rPr>
          <w:rFonts w:cs="B Nazanin+ Regular"/>
          <w:i/>
          <w:color w:val="FF0000"/>
          <w:sz w:val="28"/>
          <w:szCs w:val="28"/>
          <w:lang w:bidi="fa-IR"/>
        </w:rPr>
      </w:pPr>
      <m:oMathPara>
        <m:oMath>
          <m:borderBox>
            <m:borderBoxPr>
              <m:ctrlPr>
                <w:rPr>
                  <w:rFonts w:ascii="Cambria Math" w:hAnsi="Cambria Math" w:cs="B Nazanin+ Regular"/>
                  <w:i/>
                  <w:color w:val="FF0000"/>
                  <w:sz w:val="28"/>
                  <w:szCs w:val="28"/>
                  <w:lang w:bidi="fa-IR"/>
                </w:rPr>
              </m:ctrlPr>
            </m:borderBoxPr>
            <m:e>
              <m:r>
                <w:rPr>
                  <w:rFonts w:ascii="Cambria Math" w:hAnsi="Cambria Math" w:cs="B Nazanin+ Regular"/>
                  <w:color w:val="FF0000"/>
                  <w:sz w:val="28"/>
                  <w:szCs w:val="28"/>
                  <w:lang w:bidi="fa-IR"/>
                </w:rPr>
                <m:t>K=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B Nazanin+ Regular"/>
                      <w:i/>
                      <w:color w:val="FF0000"/>
                      <w:sz w:val="28"/>
                      <w:szCs w:val="28"/>
                      <w:lang w:bidi="fa-IR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B Nazanin+ Regular"/>
                          <w:i/>
                          <w:color w:val="FF0000"/>
                          <w:sz w:val="28"/>
                          <w:szCs w:val="28"/>
                          <w:lang w:bidi="fa-IR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B Nazanin+ Regular"/>
                                <w:i/>
                                <w:color w:val="FF0000"/>
                                <w:sz w:val="28"/>
                                <w:szCs w:val="28"/>
                                <w:lang w:bidi="fa-IR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B Nazanin+ Regular"/>
                                  <w:color w:val="FF0000"/>
                                  <w:sz w:val="28"/>
                                  <w:szCs w:val="28"/>
                                  <w:lang w:bidi="fa-IR"/>
                                </w:rPr>
                                <m:t>14.7243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B Nazanin+ Regular"/>
                                  <w:color w:val="FF0000"/>
                                  <w:sz w:val="28"/>
                                  <w:szCs w:val="28"/>
                                  <w:lang w:bidi="fa-IR"/>
                                </w:rPr>
                                <m:t>-100.481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B Nazanin+ Regular"/>
                                <w:i/>
                                <w:color w:val="FF0000"/>
                                <w:sz w:val="28"/>
                                <w:szCs w:val="28"/>
                                <w:lang w:bidi="fa-IR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B Nazanin+ Regular"/>
                                  <w:color w:val="FF0000"/>
                                  <w:sz w:val="28"/>
                                  <w:szCs w:val="28"/>
                                  <w:lang w:bidi="fa-IR"/>
                                </w:rPr>
                                <m:t>2.7367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B Nazanin+ Regular"/>
                                  <w:color w:val="FF0000"/>
                                  <w:sz w:val="28"/>
                                  <w:szCs w:val="28"/>
                                  <w:lang w:bidi="fa-IR"/>
                                </w:rPr>
                                <m:t>0.849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borderBox>
        </m:oMath>
      </m:oMathPara>
    </w:p>
    <w:p w14:paraId="590C64A7" w14:textId="77777777" w:rsidR="00C13E20" w:rsidRDefault="00C13E20" w:rsidP="005263F4">
      <w:pPr>
        <w:spacing w:line="360" w:lineRule="auto"/>
        <w:rPr>
          <w:rFonts w:cs="B Nazanin+ Regular"/>
          <w:iCs/>
          <w:color w:val="FF0000"/>
          <w:sz w:val="28"/>
          <w:szCs w:val="28"/>
          <w:lang w:bidi="fa-IR"/>
        </w:rPr>
      </w:pPr>
    </w:p>
    <w:p w14:paraId="47CD4191" w14:textId="77777777" w:rsidR="00C13E20" w:rsidRDefault="00C13E20" w:rsidP="005263F4">
      <w:pPr>
        <w:spacing w:line="360" w:lineRule="auto"/>
        <w:rPr>
          <w:rFonts w:cs="B Nazanin+ Regular"/>
          <w:iCs/>
          <w:color w:val="FF0000"/>
          <w:sz w:val="28"/>
          <w:szCs w:val="28"/>
          <w:lang w:bidi="fa-IR"/>
        </w:rPr>
      </w:pPr>
    </w:p>
    <w:p w14:paraId="7EEA7C59" w14:textId="77777777" w:rsidR="00C13E20" w:rsidRDefault="00C13E20" w:rsidP="005263F4">
      <w:pPr>
        <w:spacing w:line="360" w:lineRule="auto"/>
        <w:rPr>
          <w:rFonts w:cs="B Nazanin+ Regular"/>
          <w:iCs/>
          <w:color w:val="FF0000"/>
          <w:sz w:val="28"/>
          <w:szCs w:val="28"/>
          <w:lang w:bidi="fa-IR"/>
        </w:rPr>
      </w:pPr>
    </w:p>
    <w:p w14:paraId="2451B131" w14:textId="6DACD850" w:rsidR="00C13E20" w:rsidRDefault="00C13E20" w:rsidP="00C13E20">
      <w:pPr>
        <w:pStyle w:val="NoSpacing"/>
        <w:jc w:val="center"/>
        <w:rPr>
          <w:lang w:bidi="fa-IR"/>
        </w:rPr>
      </w:pPr>
      <w:r w:rsidRPr="00C13E20">
        <w:rPr>
          <w:lang w:bidi="fa-IR"/>
        </w:rPr>
        <w:drawing>
          <wp:inline distT="0" distB="0" distL="0" distR="0" wp14:anchorId="1AF37006" wp14:editId="74C06894">
            <wp:extent cx="4572000" cy="3241429"/>
            <wp:effectExtent l="0" t="0" r="0" b="0"/>
            <wp:docPr id="84019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911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33CC" w14:textId="52231CD2" w:rsidR="00C13E20" w:rsidRDefault="00C13E20" w:rsidP="00C13E20">
      <w:pPr>
        <w:pStyle w:val="NoSpacing"/>
        <w:jc w:val="center"/>
        <w:rPr>
          <w:rtl/>
          <w:lang w:bidi="fa-IR"/>
        </w:rPr>
      </w:pPr>
      <w:r w:rsidRPr="00C13E20">
        <w:rPr>
          <w:lang w:bidi="fa-IR"/>
        </w:rPr>
        <w:lastRenderedPageBreak/>
        <w:drawing>
          <wp:inline distT="0" distB="0" distL="0" distR="0" wp14:anchorId="281579DC" wp14:editId="25ED65A6">
            <wp:extent cx="4572000" cy="4697530"/>
            <wp:effectExtent l="0" t="0" r="0" b="0"/>
            <wp:docPr id="202376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7687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6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C7D" w14:textId="23D7180D" w:rsidR="00DF1FB4" w:rsidRDefault="00DF1FB4" w:rsidP="00DF1FB4">
      <w:pPr>
        <w:pStyle w:val="Heading1"/>
        <w:bidi/>
        <w:rPr>
          <w:rFonts w:cs="B Titr"/>
          <w:sz w:val="32"/>
          <w:szCs w:val="32"/>
          <w:rtl/>
          <w:lang w:bidi="fa-IR"/>
        </w:rPr>
      </w:pPr>
      <w:bookmarkStart w:id="19" w:name="_Toc136136135"/>
      <w:r w:rsidRPr="00DF1FB4">
        <w:rPr>
          <w:rFonts w:cs="B Titr" w:hint="cs"/>
          <w:sz w:val="32"/>
          <w:szCs w:val="32"/>
          <w:rtl/>
          <w:lang w:bidi="fa-IR"/>
        </w:rPr>
        <w:lastRenderedPageBreak/>
        <w:t>نتایج عملی</w:t>
      </w:r>
      <w:bookmarkEnd w:id="19"/>
    </w:p>
    <w:p w14:paraId="3A3A8DFE" w14:textId="77777777" w:rsidR="00DF1FB4" w:rsidRDefault="00DF1FB4" w:rsidP="00DF1FB4">
      <w:pPr>
        <w:pStyle w:val="NoSpacing"/>
        <w:keepNext/>
        <w:jc w:val="center"/>
      </w:pPr>
      <w:r>
        <w:rPr>
          <w:noProof/>
          <w:lang w:bidi="fa-IR"/>
        </w:rPr>
        <w:drawing>
          <wp:inline distT="0" distB="0" distL="0" distR="0" wp14:anchorId="31F15905" wp14:editId="1BD8345E">
            <wp:extent cx="5943600" cy="2773680"/>
            <wp:effectExtent l="0" t="0" r="0" b="0"/>
            <wp:docPr id="536880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8088" name="Picture 53688088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778"/>
                    <a:stretch/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62C8D" w14:textId="3CA35A39" w:rsidR="00DF1FB4" w:rsidRPr="00DF1FB4" w:rsidRDefault="00DF1FB4" w:rsidP="00DF1FB4">
      <w:pPr>
        <w:pStyle w:val="Caption"/>
        <w:bidi/>
        <w:jc w:val="center"/>
        <w:rPr>
          <w:rFonts w:cs="B Nazanin+ Regular"/>
          <w:i w:val="0"/>
          <w:iCs w:val="0"/>
        </w:rPr>
      </w:pPr>
      <w:r w:rsidRPr="00DF1FB4">
        <w:rPr>
          <w:rFonts w:cs="B Nazanin+ Regular"/>
          <w:i w:val="0"/>
          <w:iCs w:val="0"/>
          <w:rtl/>
        </w:rPr>
        <w:t>کنترل‌کننده</w:t>
      </w:r>
      <w:r w:rsidRPr="00DF1FB4">
        <w:rPr>
          <w:rFonts w:cs="B Nazanin+ Regular"/>
          <w:i w:val="0"/>
          <w:iCs w:val="0"/>
        </w:rPr>
        <w:t xml:space="preserve"> Lead </w:t>
      </w:r>
      <w:r w:rsidRPr="00DF1FB4">
        <w:rPr>
          <w:rFonts w:cs="B Nazanin+ Regular"/>
          <w:i w:val="0"/>
          <w:iCs w:val="0"/>
        </w:rPr>
        <w:fldChar w:fldCharType="begin"/>
      </w:r>
      <w:r w:rsidRPr="00DF1FB4">
        <w:rPr>
          <w:rFonts w:cs="B Nazanin+ Regular"/>
          <w:i w:val="0"/>
          <w:iCs w:val="0"/>
        </w:rPr>
        <w:instrText xml:space="preserve"> SEQ </w:instrText>
      </w:r>
      <w:r w:rsidRPr="00DF1FB4">
        <w:rPr>
          <w:rFonts w:cs="B Nazanin+ Regular"/>
          <w:i w:val="0"/>
          <w:iCs w:val="0"/>
          <w:rtl/>
        </w:rPr>
        <w:instrText>کنترل‌کننده</w:instrText>
      </w:r>
      <w:r w:rsidRPr="00DF1FB4">
        <w:rPr>
          <w:rFonts w:cs="B Nazanin+ Regular"/>
          <w:i w:val="0"/>
          <w:iCs w:val="0"/>
        </w:rPr>
        <w:instrText xml:space="preserve">_Lead \* ARABIC </w:instrText>
      </w:r>
      <w:r w:rsidRPr="00DF1FB4">
        <w:rPr>
          <w:rFonts w:cs="B Nazanin+ Regular"/>
          <w:i w:val="0"/>
          <w:iCs w:val="0"/>
        </w:rPr>
        <w:fldChar w:fldCharType="separate"/>
      </w:r>
      <w:r w:rsidR="003C06F1">
        <w:rPr>
          <w:rFonts w:cs="B Nazanin+ Regular"/>
          <w:i w:val="0"/>
          <w:iCs w:val="0"/>
          <w:noProof/>
        </w:rPr>
        <w:t>1</w:t>
      </w:r>
      <w:r w:rsidRPr="00DF1FB4">
        <w:rPr>
          <w:rFonts w:cs="B Nazanin+ Regular"/>
          <w:i w:val="0"/>
          <w:iCs w:val="0"/>
        </w:rPr>
        <w:fldChar w:fldCharType="end"/>
      </w:r>
    </w:p>
    <w:p w14:paraId="10409ECE" w14:textId="77777777" w:rsidR="00DF1FB4" w:rsidRDefault="00DF1FB4" w:rsidP="00DF1FB4">
      <w:pPr>
        <w:pStyle w:val="NoSpacing"/>
        <w:keepNext/>
        <w:jc w:val="center"/>
      </w:pPr>
      <w:r>
        <w:rPr>
          <w:noProof/>
          <w:lang w:bidi="fa-IR"/>
        </w:rPr>
        <w:drawing>
          <wp:inline distT="0" distB="0" distL="0" distR="0" wp14:anchorId="5CF57EF2" wp14:editId="36B7CF54">
            <wp:extent cx="5943600" cy="2613660"/>
            <wp:effectExtent l="0" t="0" r="0" b="0"/>
            <wp:docPr id="913005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005725" name="Picture 913005725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368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8A947" w14:textId="55E81224" w:rsidR="00DF1FB4" w:rsidRPr="00DF1FB4" w:rsidRDefault="00DF1FB4" w:rsidP="00DF1FB4">
      <w:pPr>
        <w:pStyle w:val="Caption"/>
        <w:bidi/>
        <w:jc w:val="center"/>
        <w:rPr>
          <w:rFonts w:cs="B Nazanin+ Regular"/>
          <w:lang w:bidi="fa-IR"/>
        </w:rPr>
      </w:pPr>
      <w:r w:rsidRPr="00DF1FB4">
        <w:rPr>
          <w:rFonts w:cs="B Nazanin+ Regular"/>
          <w:rtl/>
        </w:rPr>
        <w:t>کنترل‌کننده</w:t>
      </w:r>
      <w:r w:rsidRPr="00DF1FB4">
        <w:rPr>
          <w:rFonts w:cs="B Nazanin+ Regular"/>
        </w:rPr>
        <w:t xml:space="preserve"> Lag </w:t>
      </w:r>
      <w:r w:rsidRPr="00DF1FB4">
        <w:rPr>
          <w:rFonts w:cs="B Nazanin+ Regular"/>
        </w:rPr>
        <w:fldChar w:fldCharType="begin"/>
      </w:r>
      <w:r w:rsidRPr="00DF1FB4">
        <w:rPr>
          <w:rFonts w:cs="B Nazanin+ Regular"/>
        </w:rPr>
        <w:instrText xml:space="preserve"> SEQ </w:instrText>
      </w:r>
      <w:r w:rsidRPr="00DF1FB4">
        <w:rPr>
          <w:rFonts w:cs="B Nazanin+ Regular"/>
          <w:rtl/>
        </w:rPr>
        <w:instrText>کنترل‌کننده</w:instrText>
      </w:r>
      <w:r w:rsidRPr="00DF1FB4">
        <w:rPr>
          <w:rFonts w:cs="B Nazanin+ Regular"/>
        </w:rPr>
        <w:instrText xml:space="preserve">_Lag \* ARABIC </w:instrText>
      </w:r>
      <w:r w:rsidRPr="00DF1FB4">
        <w:rPr>
          <w:rFonts w:cs="B Nazanin+ Regular"/>
        </w:rPr>
        <w:fldChar w:fldCharType="separate"/>
      </w:r>
      <w:r w:rsidR="003C06F1">
        <w:rPr>
          <w:rFonts w:cs="B Nazanin+ Regular"/>
          <w:noProof/>
        </w:rPr>
        <w:t>1</w:t>
      </w:r>
      <w:r w:rsidRPr="00DF1FB4">
        <w:rPr>
          <w:rFonts w:cs="B Nazanin+ Regular"/>
        </w:rPr>
        <w:fldChar w:fldCharType="end"/>
      </w:r>
    </w:p>
    <w:sectPr w:rsidR="00DF1FB4" w:rsidRPr="00DF1FB4" w:rsidSect="003E426D">
      <w:footnotePr>
        <w:pos w:val="beneathText"/>
      </w:footnotePr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9C15A" w14:textId="77777777" w:rsidR="00350F3D" w:rsidRDefault="00350F3D">
      <w:pPr>
        <w:spacing w:line="240" w:lineRule="auto"/>
      </w:pPr>
      <w:r>
        <w:separator/>
      </w:r>
    </w:p>
    <w:p w14:paraId="111B79AF" w14:textId="77777777" w:rsidR="00350F3D" w:rsidRDefault="00350F3D"/>
  </w:endnote>
  <w:endnote w:type="continuationSeparator" w:id="0">
    <w:p w14:paraId="3B73537A" w14:textId="77777777" w:rsidR="00350F3D" w:rsidRDefault="00350F3D">
      <w:pPr>
        <w:spacing w:line="240" w:lineRule="auto"/>
      </w:pPr>
      <w:r>
        <w:continuationSeparator/>
      </w:r>
    </w:p>
    <w:p w14:paraId="525635E7" w14:textId="77777777" w:rsidR="00350F3D" w:rsidRDefault="00350F3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C6FCBD" w14:textId="77777777" w:rsidR="00350F3D" w:rsidRDefault="00350F3D">
      <w:pPr>
        <w:spacing w:line="240" w:lineRule="auto"/>
      </w:pPr>
      <w:r>
        <w:separator/>
      </w:r>
    </w:p>
    <w:p w14:paraId="64DACD97" w14:textId="77777777" w:rsidR="00350F3D" w:rsidRDefault="00350F3D"/>
  </w:footnote>
  <w:footnote w:type="continuationSeparator" w:id="0">
    <w:p w14:paraId="69B4C987" w14:textId="77777777" w:rsidR="00350F3D" w:rsidRDefault="00350F3D">
      <w:pPr>
        <w:spacing w:line="240" w:lineRule="auto"/>
      </w:pPr>
      <w:r>
        <w:continuationSeparator/>
      </w:r>
    </w:p>
    <w:p w14:paraId="57A43C20" w14:textId="77777777" w:rsidR="00350F3D" w:rsidRDefault="00350F3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73523C4"/>
    <w:multiLevelType w:val="hybridMultilevel"/>
    <w:tmpl w:val="B5DC63FC"/>
    <w:lvl w:ilvl="0" w:tplc="FAD420AC"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316384"/>
    <w:multiLevelType w:val="hybridMultilevel"/>
    <w:tmpl w:val="F59ACCCC"/>
    <w:lvl w:ilvl="0" w:tplc="D6423044"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BB0A75"/>
    <w:multiLevelType w:val="hybridMultilevel"/>
    <w:tmpl w:val="C5166BB4"/>
    <w:lvl w:ilvl="0" w:tplc="25DCF58C"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2D02BE0"/>
    <w:multiLevelType w:val="hybridMultilevel"/>
    <w:tmpl w:val="0D9EA676"/>
    <w:lvl w:ilvl="0" w:tplc="32FC565A">
      <w:start w:val="1"/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75827BE"/>
    <w:multiLevelType w:val="hybridMultilevel"/>
    <w:tmpl w:val="CDCE0946"/>
    <w:lvl w:ilvl="0" w:tplc="9E6AE81A"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821293C"/>
    <w:multiLevelType w:val="hybridMultilevel"/>
    <w:tmpl w:val="4006948A"/>
    <w:lvl w:ilvl="0" w:tplc="0832A86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BF285E"/>
    <w:multiLevelType w:val="hybridMultilevel"/>
    <w:tmpl w:val="E2963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52803"/>
    <w:multiLevelType w:val="hybridMultilevel"/>
    <w:tmpl w:val="86142E4A"/>
    <w:lvl w:ilvl="0" w:tplc="4E1C0606">
      <w:numFmt w:val="bullet"/>
      <w:lvlText w:val="-"/>
      <w:lvlJc w:val="left"/>
      <w:pPr>
        <w:ind w:left="1152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46BC5073"/>
    <w:multiLevelType w:val="hybridMultilevel"/>
    <w:tmpl w:val="7508198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4306B6D"/>
    <w:multiLevelType w:val="hybridMultilevel"/>
    <w:tmpl w:val="525E7028"/>
    <w:lvl w:ilvl="0" w:tplc="F65CCDDE">
      <w:start w:val="1"/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E7C7E90"/>
    <w:multiLevelType w:val="hybridMultilevel"/>
    <w:tmpl w:val="6970614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380A8F"/>
    <w:multiLevelType w:val="hybridMultilevel"/>
    <w:tmpl w:val="9236A74C"/>
    <w:lvl w:ilvl="0" w:tplc="9E9673D0">
      <w:start w:val="1"/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0933DBF"/>
    <w:multiLevelType w:val="hybridMultilevel"/>
    <w:tmpl w:val="F3B29F3E"/>
    <w:lvl w:ilvl="0" w:tplc="EA764678">
      <w:numFmt w:val="bullet"/>
      <w:lvlText w:val="-"/>
      <w:lvlJc w:val="left"/>
      <w:pPr>
        <w:ind w:left="1080" w:hanging="360"/>
      </w:pPr>
      <w:rPr>
        <w:rFonts w:asciiTheme="minorHAnsi" w:eastAsiaTheme="minorEastAsia" w:hAnsiTheme="minorHAnsi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7FF65C0"/>
    <w:multiLevelType w:val="hybridMultilevel"/>
    <w:tmpl w:val="C91CF4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07A4CB7"/>
    <w:multiLevelType w:val="hybridMultilevel"/>
    <w:tmpl w:val="682AA1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E6B3083"/>
    <w:multiLevelType w:val="hybridMultilevel"/>
    <w:tmpl w:val="9E689F68"/>
    <w:lvl w:ilvl="0" w:tplc="8AD0CD0A">
      <w:start w:val="1"/>
      <w:numFmt w:val="bullet"/>
      <w:lvlText w:val=""/>
      <w:lvlJc w:val="left"/>
      <w:pPr>
        <w:ind w:left="1080" w:hanging="360"/>
      </w:pPr>
      <w:rPr>
        <w:rFonts w:ascii="Symbol" w:eastAsiaTheme="minorEastAsia" w:hAnsi="Symbol" w:cs="B Nazanin+ Regular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00668561">
    <w:abstractNumId w:val="9"/>
  </w:num>
  <w:num w:numId="2" w16cid:durableId="1001733405">
    <w:abstractNumId w:val="7"/>
  </w:num>
  <w:num w:numId="3" w16cid:durableId="2061904452">
    <w:abstractNumId w:val="6"/>
  </w:num>
  <w:num w:numId="4" w16cid:durableId="1816800119">
    <w:abstractNumId w:val="5"/>
  </w:num>
  <w:num w:numId="5" w16cid:durableId="133260433">
    <w:abstractNumId w:val="4"/>
  </w:num>
  <w:num w:numId="6" w16cid:durableId="938027561">
    <w:abstractNumId w:val="8"/>
  </w:num>
  <w:num w:numId="7" w16cid:durableId="149373670">
    <w:abstractNumId w:val="3"/>
  </w:num>
  <w:num w:numId="8" w16cid:durableId="525287206">
    <w:abstractNumId w:val="2"/>
  </w:num>
  <w:num w:numId="9" w16cid:durableId="2037923136">
    <w:abstractNumId w:val="1"/>
  </w:num>
  <w:num w:numId="10" w16cid:durableId="403256400">
    <w:abstractNumId w:val="0"/>
  </w:num>
  <w:num w:numId="11" w16cid:durableId="1060831836">
    <w:abstractNumId w:val="9"/>
    <w:lvlOverride w:ilvl="0">
      <w:startOverride w:val="1"/>
    </w:lvlOverride>
  </w:num>
  <w:num w:numId="12" w16cid:durableId="516890704">
    <w:abstractNumId w:val="28"/>
  </w:num>
  <w:num w:numId="13" w16cid:durableId="332487228">
    <w:abstractNumId w:val="21"/>
  </w:num>
  <w:num w:numId="14" w16cid:durableId="1728799460">
    <w:abstractNumId w:val="19"/>
  </w:num>
  <w:num w:numId="15" w16cid:durableId="644897861">
    <w:abstractNumId w:val="26"/>
  </w:num>
  <w:num w:numId="16" w16cid:durableId="1000350509">
    <w:abstractNumId w:val="16"/>
  </w:num>
  <w:num w:numId="17" w16cid:durableId="512113475">
    <w:abstractNumId w:val="25"/>
  </w:num>
  <w:num w:numId="18" w16cid:durableId="889193386">
    <w:abstractNumId w:val="18"/>
  </w:num>
  <w:num w:numId="19" w16cid:durableId="797188417">
    <w:abstractNumId w:val="27"/>
  </w:num>
  <w:num w:numId="20" w16cid:durableId="1460294979">
    <w:abstractNumId w:val="29"/>
  </w:num>
  <w:num w:numId="21" w16cid:durableId="1326056410">
    <w:abstractNumId w:val="22"/>
  </w:num>
  <w:num w:numId="22" w16cid:durableId="929195916">
    <w:abstractNumId w:val="17"/>
  </w:num>
  <w:num w:numId="23" w16cid:durableId="288555090">
    <w:abstractNumId w:val="11"/>
  </w:num>
  <w:num w:numId="24" w16cid:durableId="1200319184">
    <w:abstractNumId w:val="10"/>
  </w:num>
  <w:num w:numId="25" w16cid:durableId="103887060">
    <w:abstractNumId w:val="24"/>
  </w:num>
  <w:num w:numId="26" w16cid:durableId="1420639796">
    <w:abstractNumId w:val="15"/>
  </w:num>
  <w:num w:numId="27" w16cid:durableId="595210823">
    <w:abstractNumId w:val="12"/>
  </w:num>
  <w:num w:numId="28" w16cid:durableId="790906726">
    <w:abstractNumId w:val="14"/>
  </w:num>
  <w:num w:numId="29" w16cid:durableId="1382901798">
    <w:abstractNumId w:val="23"/>
  </w:num>
  <w:num w:numId="30" w16cid:durableId="642468805">
    <w:abstractNumId w:val="13"/>
  </w:num>
  <w:num w:numId="31" w16cid:durableId="206775470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53088"/>
    <w:rsid w:val="00014298"/>
    <w:rsid w:val="00027216"/>
    <w:rsid w:val="00031FF7"/>
    <w:rsid w:val="00040BB1"/>
    <w:rsid w:val="000444F3"/>
    <w:rsid w:val="00053364"/>
    <w:rsid w:val="0006095C"/>
    <w:rsid w:val="00084E3E"/>
    <w:rsid w:val="00085C0E"/>
    <w:rsid w:val="000D12D5"/>
    <w:rsid w:val="000D3F41"/>
    <w:rsid w:val="000D6B1C"/>
    <w:rsid w:val="000E0D37"/>
    <w:rsid w:val="00110E93"/>
    <w:rsid w:val="00116FBC"/>
    <w:rsid w:val="00131E2F"/>
    <w:rsid w:val="001448F7"/>
    <w:rsid w:val="00151700"/>
    <w:rsid w:val="001739B1"/>
    <w:rsid w:val="001A16B5"/>
    <w:rsid w:val="001B1B1F"/>
    <w:rsid w:val="001F7C5C"/>
    <w:rsid w:val="00204D1E"/>
    <w:rsid w:val="002065E0"/>
    <w:rsid w:val="00222188"/>
    <w:rsid w:val="002401C3"/>
    <w:rsid w:val="00263DCE"/>
    <w:rsid w:val="0026793D"/>
    <w:rsid w:val="002859E1"/>
    <w:rsid w:val="00285FAA"/>
    <w:rsid w:val="002A119B"/>
    <w:rsid w:val="002D5A8B"/>
    <w:rsid w:val="002F101B"/>
    <w:rsid w:val="002F1935"/>
    <w:rsid w:val="00324B39"/>
    <w:rsid w:val="003373FD"/>
    <w:rsid w:val="00350673"/>
    <w:rsid w:val="00350F3D"/>
    <w:rsid w:val="00355DCA"/>
    <w:rsid w:val="00371448"/>
    <w:rsid w:val="003C06F1"/>
    <w:rsid w:val="003C66D0"/>
    <w:rsid w:val="003D30FA"/>
    <w:rsid w:val="003E366A"/>
    <w:rsid w:val="003E426D"/>
    <w:rsid w:val="004026A2"/>
    <w:rsid w:val="004106B2"/>
    <w:rsid w:val="0044191B"/>
    <w:rsid w:val="00491C23"/>
    <w:rsid w:val="004927C8"/>
    <w:rsid w:val="00497966"/>
    <w:rsid w:val="004A441A"/>
    <w:rsid w:val="004F160C"/>
    <w:rsid w:val="00513492"/>
    <w:rsid w:val="00515CB1"/>
    <w:rsid w:val="00520C95"/>
    <w:rsid w:val="00525998"/>
    <w:rsid w:val="005263F4"/>
    <w:rsid w:val="005458C1"/>
    <w:rsid w:val="00547148"/>
    <w:rsid w:val="00550787"/>
    <w:rsid w:val="00551A02"/>
    <w:rsid w:val="005534FA"/>
    <w:rsid w:val="005536CA"/>
    <w:rsid w:val="0058565D"/>
    <w:rsid w:val="00597833"/>
    <w:rsid w:val="005A7024"/>
    <w:rsid w:val="005B6C22"/>
    <w:rsid w:val="005D3A03"/>
    <w:rsid w:val="005E69AB"/>
    <w:rsid w:val="005F5580"/>
    <w:rsid w:val="0060094A"/>
    <w:rsid w:val="0060359B"/>
    <w:rsid w:val="00605428"/>
    <w:rsid w:val="00613DF3"/>
    <w:rsid w:val="00632064"/>
    <w:rsid w:val="006400F5"/>
    <w:rsid w:val="006666C0"/>
    <w:rsid w:val="006909A4"/>
    <w:rsid w:val="0069784B"/>
    <w:rsid w:val="006C47B0"/>
    <w:rsid w:val="006F627B"/>
    <w:rsid w:val="00700A69"/>
    <w:rsid w:val="00715EFA"/>
    <w:rsid w:val="00722A69"/>
    <w:rsid w:val="00735508"/>
    <w:rsid w:val="0074211F"/>
    <w:rsid w:val="007A30A1"/>
    <w:rsid w:val="007B0365"/>
    <w:rsid w:val="007B65D0"/>
    <w:rsid w:val="007C3389"/>
    <w:rsid w:val="007C62AA"/>
    <w:rsid w:val="007D2E39"/>
    <w:rsid w:val="007F64EF"/>
    <w:rsid w:val="008002C0"/>
    <w:rsid w:val="008261EB"/>
    <w:rsid w:val="00837990"/>
    <w:rsid w:val="008477A0"/>
    <w:rsid w:val="00867065"/>
    <w:rsid w:val="008757B0"/>
    <w:rsid w:val="008822BC"/>
    <w:rsid w:val="008921F8"/>
    <w:rsid w:val="0089260D"/>
    <w:rsid w:val="008A40E2"/>
    <w:rsid w:val="008A48F4"/>
    <w:rsid w:val="008B34E6"/>
    <w:rsid w:val="008C5323"/>
    <w:rsid w:val="009003EC"/>
    <w:rsid w:val="00901869"/>
    <w:rsid w:val="009178A1"/>
    <w:rsid w:val="00944FFC"/>
    <w:rsid w:val="0095076D"/>
    <w:rsid w:val="00955876"/>
    <w:rsid w:val="009647B4"/>
    <w:rsid w:val="00976655"/>
    <w:rsid w:val="009806BF"/>
    <w:rsid w:val="00980E64"/>
    <w:rsid w:val="00991140"/>
    <w:rsid w:val="009934D4"/>
    <w:rsid w:val="009975C3"/>
    <w:rsid w:val="009A6A3B"/>
    <w:rsid w:val="00A01FFA"/>
    <w:rsid w:val="00A23359"/>
    <w:rsid w:val="00AC1674"/>
    <w:rsid w:val="00AC1C48"/>
    <w:rsid w:val="00B515BE"/>
    <w:rsid w:val="00B564B2"/>
    <w:rsid w:val="00B73B36"/>
    <w:rsid w:val="00B816AA"/>
    <w:rsid w:val="00B823AA"/>
    <w:rsid w:val="00B8749A"/>
    <w:rsid w:val="00B9334C"/>
    <w:rsid w:val="00B94F38"/>
    <w:rsid w:val="00B95906"/>
    <w:rsid w:val="00BA45DB"/>
    <w:rsid w:val="00BA5451"/>
    <w:rsid w:val="00BB6727"/>
    <w:rsid w:val="00BD179D"/>
    <w:rsid w:val="00BF4184"/>
    <w:rsid w:val="00C0601E"/>
    <w:rsid w:val="00C13E20"/>
    <w:rsid w:val="00C31D30"/>
    <w:rsid w:val="00C511DE"/>
    <w:rsid w:val="00C64575"/>
    <w:rsid w:val="00C86375"/>
    <w:rsid w:val="00CD2AB4"/>
    <w:rsid w:val="00CD42C1"/>
    <w:rsid w:val="00CD6E39"/>
    <w:rsid w:val="00CF2790"/>
    <w:rsid w:val="00CF6E91"/>
    <w:rsid w:val="00CF7302"/>
    <w:rsid w:val="00D01E37"/>
    <w:rsid w:val="00D17F14"/>
    <w:rsid w:val="00D53088"/>
    <w:rsid w:val="00D85B68"/>
    <w:rsid w:val="00D93527"/>
    <w:rsid w:val="00DF0031"/>
    <w:rsid w:val="00DF1FB4"/>
    <w:rsid w:val="00E11F82"/>
    <w:rsid w:val="00E33B22"/>
    <w:rsid w:val="00E45C91"/>
    <w:rsid w:val="00E6004D"/>
    <w:rsid w:val="00E81978"/>
    <w:rsid w:val="00EA673B"/>
    <w:rsid w:val="00ED75E3"/>
    <w:rsid w:val="00F2649A"/>
    <w:rsid w:val="00F379B7"/>
    <w:rsid w:val="00F45136"/>
    <w:rsid w:val="00F525FA"/>
    <w:rsid w:val="00FB3126"/>
    <w:rsid w:val="00FB714D"/>
    <w:rsid w:val="00FD7A19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B99F75"/>
  <w15:docId w15:val="{D4951993-2576-49CD-A022-2CA740EE6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21F8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unhideWhenUsed/>
    <w:rsid w:val="0054714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4714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4714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47148"/>
    <w:rPr>
      <w:color w:val="5F5F5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JP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hdi_shahini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84971AD83DC40FA8F7AABEAD798B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C03AF6-16C6-41E1-B428-2480BB5C1B31}"/>
      </w:docPartPr>
      <w:docPartBody>
        <w:p w:rsidR="004436E3" w:rsidRDefault="00173702">
          <w:pPr>
            <w:pStyle w:val="784971AD83DC40FA8F7AABEAD798BE5A"/>
          </w:pPr>
          <w:r>
            <w:t>[Title Here, up to 12 Words, on One to Two Lines]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A1C"/>
    <w:rsid w:val="00156A1C"/>
    <w:rsid w:val="00165052"/>
    <w:rsid w:val="00173702"/>
    <w:rsid w:val="00204421"/>
    <w:rsid w:val="003C5352"/>
    <w:rsid w:val="004436E3"/>
    <w:rsid w:val="0055614C"/>
    <w:rsid w:val="005821A7"/>
    <w:rsid w:val="005E5D7D"/>
    <w:rsid w:val="00832303"/>
    <w:rsid w:val="00930C96"/>
    <w:rsid w:val="009B22F2"/>
    <w:rsid w:val="009E36D6"/>
    <w:rsid w:val="00AE7E34"/>
    <w:rsid w:val="00B33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84971AD83DC40FA8F7AABEAD798BE5A">
    <w:name w:val="784971AD83DC40FA8F7AABEAD798BE5A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9E36D6"/>
    <w:rPr>
      <w:color w:val="404040" w:themeColor="text1" w:themeTint="BF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82DBADFB-1DDD-494B-BD57-A57FFC80C6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3263</TotalTime>
  <Pages>1</Pages>
  <Words>2139</Words>
  <Characters>12197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گزارش آزمایشگاه کنترل خطی (ربات با مفصل منعطف)</vt:lpstr>
    </vt:vector>
  </TitlesOfParts>
  <Company/>
  <LinksUpToDate>false</LinksUpToDate>
  <CharactersWithSpaces>14308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گزارش آزمایشگاه کنترل خطی (ربات با مفصل منعطف)</dc:title>
  <dc:subject/>
  <dc:creator>Mahdi Shahini</dc:creator>
  <cp:keywords/>
  <dc:description/>
  <cp:lastModifiedBy>Mahdi</cp:lastModifiedBy>
  <cp:revision>11</cp:revision>
  <cp:lastPrinted>2023-05-27T23:45:00Z</cp:lastPrinted>
  <dcterms:created xsi:type="dcterms:W3CDTF">2023-04-20T12:07:00Z</dcterms:created>
  <dcterms:modified xsi:type="dcterms:W3CDTF">2023-05-27T23:47:00Z</dcterms:modified>
</cp:coreProperties>
</file>